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6317A" w:rsidRPr="00F84B64" w:rsidRDefault="0046317A">
      <w:pPr>
        <w:pStyle w:val="NoSpacing"/>
        <w:rPr>
          <w:rFonts w:ascii="Times New Roman" w:hAnsi="Times New Roman" w:cs="Times New Roman"/>
          <w:sz w:val="24"/>
        </w:rPr>
      </w:pPr>
      <w:bookmarkStart w:id="0" w:name="_Toc321147149"/>
      <w:bookmarkStart w:id="1" w:name="_Toc318188227"/>
      <w:bookmarkStart w:id="2" w:name="_Toc318188327"/>
      <w:bookmarkStart w:id="3" w:name="_Toc318189312"/>
      <w:bookmarkStart w:id="4" w:name="_Toc321147011"/>
    </w:p>
    <w:sdt>
      <w:sdtPr>
        <w:rPr>
          <w:rFonts w:ascii="Times New Roman" w:hAnsi="Times New Roman" w:cs="Times New Roman"/>
          <w:sz w:val="24"/>
        </w:rPr>
        <w:id w:val="-1290352585"/>
        <w:docPartObj>
          <w:docPartGallery w:val="Cover Pages"/>
          <w:docPartUnique/>
        </w:docPartObj>
      </w:sdtPr>
      <w:sdtContent>
        <w:p w:rsidR="00124FAE" w:rsidRPr="00F84B64" w:rsidRDefault="00124FAE">
          <w:pPr>
            <w:pStyle w:val="NoSpacing"/>
            <w:rPr>
              <w:rFonts w:ascii="Times New Roman" w:hAnsi="Times New Roman" w:cs="Times New Roman"/>
              <w:sz w:val="24"/>
            </w:rPr>
          </w:pPr>
        </w:p>
        <w:p w:rsidR="002163EE" w:rsidRPr="00F84B64" w:rsidRDefault="00B26F00">
          <w:pPr>
            <w:pStyle w:val="NoSpacing"/>
            <w:rPr>
              <w:rFonts w:ascii="Times New Roman" w:hAnsi="Times New Roman" w:cs="Times New Roman"/>
              <w:sz w:val="24"/>
            </w:rPr>
          </w:pPr>
          <w:r w:rsidRPr="00F84B64">
            <w:rPr>
              <w:rFonts w:ascii="Times New Roman" w:hAnsi="Times New Roman" w:cs="Times New Roman"/>
              <w:noProof/>
              <w:lang w:eastAsia="en-US"/>
            </w:rPr>
            <w:drawing>
              <wp:inline distT="0" distB="0" distL="0" distR="0" wp14:anchorId="6A29CD0A" wp14:editId="60ABF9A8">
                <wp:extent cx="5857875" cy="4200525"/>
                <wp:effectExtent l="0" t="0" r="0" b="9525"/>
                <wp:docPr id="1" name="Picture 1" descr="BSS_LOGO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BSS_LOGO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66345" cy="420659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2E3E8B" w:rsidRPr="00F84B64" w:rsidRDefault="0095616D" w:rsidP="002E3E8B">
          <w:pPr>
            <w:pStyle w:val="Title"/>
            <w:rPr>
              <w:rFonts w:ascii="Times New Roman" w:hAnsi="Times New Roman" w:cs="Times New Roman"/>
              <w:color w:val="auto"/>
            </w:rPr>
          </w:pPr>
          <w:r w:rsidRPr="00F84B64">
            <w:rPr>
              <w:rFonts w:ascii="Times New Roman" w:hAnsi="Times New Roman" w:cs="Times New Roman"/>
              <w:color w:val="FF3333"/>
            </w:rPr>
            <w:t>Use-case Description</w:t>
          </w:r>
          <w:sdt>
            <w:sdtPr>
              <w:rPr>
                <w:rFonts w:ascii="Times New Roman" w:hAnsi="Times New Roman" w:cs="Times New Roman"/>
                <w:color w:val="auto"/>
              </w:rPr>
              <w:alias w:val="Title"/>
              <w:tag w:val=""/>
              <w:id w:val="-970593774"/>
              <w:showingPlcHdr/>
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<w:text/>
            </w:sdtPr>
            <w:sdtContent>
              <w:r w:rsidRPr="00F84B64">
                <w:rPr>
                  <w:rFonts w:ascii="Times New Roman" w:hAnsi="Times New Roman" w:cs="Times New Roman"/>
                  <w:color w:val="auto"/>
                </w:rPr>
                <w:t xml:space="preserve">     </w:t>
              </w:r>
            </w:sdtContent>
          </w:sdt>
          <w:r w:rsidR="002E3E8B" w:rsidRPr="00F84B64">
            <w:rPr>
              <w:rFonts w:ascii="Times New Roman" w:hAnsi="Times New Roman" w:cs="Times New Roman"/>
              <w:color w:val="auto"/>
            </w:rPr>
            <w:t xml:space="preserve"> </w:t>
          </w:r>
        </w:p>
        <w:p w:rsidR="002E3E8B" w:rsidRPr="00F84B64" w:rsidRDefault="00494284" w:rsidP="002E3E8B">
          <w:pPr>
            <w:pStyle w:val="Title"/>
            <w:rPr>
              <w:rFonts w:ascii="Times New Roman" w:eastAsiaTheme="minorHAnsi" w:hAnsi="Times New Roman" w:cs="Times New Roman"/>
              <w:color w:val="auto"/>
              <w:kern w:val="0"/>
              <w:sz w:val="24"/>
            </w:rPr>
          </w:pPr>
          <w:r w:rsidRPr="00F84B64">
            <w:rPr>
              <w:rFonts w:ascii="Times New Roman" w:hAnsi="Times New Roman" w:cs="Times New Roman"/>
              <w:color w:val="auto"/>
            </w:rPr>
            <w:t>Van Lang Admissions</w:t>
          </w:r>
          <w:r w:rsidR="003806E6" w:rsidRPr="00F84B64">
            <w:rPr>
              <w:rFonts w:ascii="Times New Roman" w:hAnsi="Times New Roman" w:cs="Times New Roman"/>
              <w:color w:val="auto"/>
            </w:rPr>
            <w:br w:type="page"/>
          </w:r>
        </w:p>
        <w:p w:rsidR="002163EE" w:rsidRPr="00F84B64" w:rsidRDefault="00F84B64" w:rsidP="00D567EE">
          <w:pPr>
            <w:pStyle w:val="Normal2"/>
            <w:rPr>
              <w:rFonts w:cs="Times New Roman"/>
            </w:rPr>
          </w:pPr>
        </w:p>
      </w:sdtContent>
    </w:sdt>
    <w:p w:rsidR="002163EE" w:rsidRPr="00F84B64" w:rsidRDefault="00554E70" w:rsidP="00554E70">
      <w:pPr>
        <w:pStyle w:val="Heading1"/>
        <w:jc w:val="center"/>
        <w:rPr>
          <w:rFonts w:ascii="Times New Roman" w:hAnsi="Times New Roman" w:cs="Times New Roman"/>
          <w:color w:val="FF3333"/>
          <w:sz w:val="32"/>
        </w:rPr>
      </w:pPr>
      <w:bookmarkStart w:id="5" w:name="_Toc465013491"/>
      <w:bookmarkStart w:id="6" w:name="_Toc465013661"/>
      <w:bookmarkStart w:id="7" w:name="_Toc470078799"/>
      <w:bookmarkEnd w:id="0"/>
      <w:bookmarkEnd w:id="1"/>
      <w:bookmarkEnd w:id="2"/>
      <w:bookmarkEnd w:id="3"/>
      <w:bookmarkEnd w:id="4"/>
      <w:r w:rsidRPr="00F84B64">
        <w:rPr>
          <w:rFonts w:ascii="Times New Roman" w:hAnsi="Times New Roman" w:cs="Times New Roman"/>
          <w:color w:val="FF3333"/>
          <w:sz w:val="32"/>
        </w:rPr>
        <w:t>Revision Table</w:t>
      </w:r>
      <w:bookmarkEnd w:id="5"/>
      <w:bookmarkEnd w:id="6"/>
      <w:bookmarkEnd w:id="7"/>
    </w:p>
    <w:tbl>
      <w:tblPr>
        <w:tblStyle w:val="ReportTable"/>
        <w:tblW w:w="9350" w:type="dxa"/>
        <w:jc w:val="center"/>
        <w:tblLook w:val="04A0" w:firstRow="1" w:lastRow="0" w:firstColumn="1" w:lastColumn="0" w:noHBand="0" w:noVBand="1"/>
      </w:tblPr>
      <w:tblGrid>
        <w:gridCol w:w="2065"/>
        <w:gridCol w:w="1708"/>
        <w:gridCol w:w="4052"/>
        <w:gridCol w:w="1525"/>
      </w:tblGrid>
      <w:tr w:rsidR="004F6277" w:rsidRPr="00F84B64" w:rsidTr="00B26F00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tcBorders>
              <w:top w:val="single" w:sz="4" w:space="0" w:color="00ADDC" w:themeColor="accent4"/>
              <w:left w:val="single" w:sz="4" w:space="0" w:color="00ADDC" w:themeColor="accent4"/>
              <w:bottom w:val="single" w:sz="4" w:space="0" w:color="00ADDC" w:themeColor="accent4"/>
            </w:tcBorders>
            <w:shd w:val="clear" w:color="auto" w:fill="00ADDC" w:themeFill="accent4"/>
          </w:tcPr>
          <w:p w:rsidR="00554E70" w:rsidRPr="00F84B64" w:rsidRDefault="00554E70" w:rsidP="005A01D9">
            <w:pPr>
              <w:jc w:val="center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</w:rPr>
              <w:t>Author</w:t>
            </w:r>
          </w:p>
        </w:tc>
        <w:tc>
          <w:tcPr>
            <w:tcW w:w="1708" w:type="dxa"/>
            <w:tcBorders>
              <w:top w:val="single" w:sz="4" w:space="0" w:color="00ADDC" w:themeColor="accent4"/>
              <w:bottom w:val="single" w:sz="4" w:space="0" w:color="00ADDC" w:themeColor="accent4"/>
            </w:tcBorders>
            <w:shd w:val="clear" w:color="auto" w:fill="00ADDC" w:themeFill="accent4"/>
          </w:tcPr>
          <w:p w:rsidR="00554E70" w:rsidRPr="00F84B64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</w:rPr>
              <w:t>Date</w:t>
            </w:r>
          </w:p>
        </w:tc>
        <w:tc>
          <w:tcPr>
            <w:tcW w:w="4052" w:type="dxa"/>
            <w:tcBorders>
              <w:top w:val="single" w:sz="4" w:space="0" w:color="00ADDC" w:themeColor="accent4"/>
              <w:bottom w:val="single" w:sz="4" w:space="0" w:color="00ADDC" w:themeColor="accent4"/>
            </w:tcBorders>
            <w:shd w:val="clear" w:color="auto" w:fill="00ADDC" w:themeFill="accent4"/>
          </w:tcPr>
          <w:p w:rsidR="00554E70" w:rsidRPr="00F84B64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</w:rPr>
              <w:t>Reason for changes</w:t>
            </w:r>
          </w:p>
        </w:tc>
        <w:tc>
          <w:tcPr>
            <w:tcW w:w="1525" w:type="dxa"/>
            <w:tcBorders>
              <w:top w:val="single" w:sz="4" w:space="0" w:color="00ADDC" w:themeColor="accent4"/>
              <w:bottom w:val="single" w:sz="4" w:space="0" w:color="00ADDC" w:themeColor="accent4"/>
              <w:right w:val="single" w:sz="4" w:space="0" w:color="00ADDC" w:themeColor="accent4"/>
            </w:tcBorders>
            <w:shd w:val="clear" w:color="auto" w:fill="00ADDC" w:themeFill="accent4"/>
          </w:tcPr>
          <w:p w:rsidR="00554E70" w:rsidRPr="00F84B64" w:rsidRDefault="00554E70" w:rsidP="005A01D9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</w:rPr>
              <w:t>Version</w:t>
            </w:r>
          </w:p>
        </w:tc>
      </w:tr>
      <w:tr w:rsidR="004F6277" w:rsidRPr="00F84B64" w:rsidTr="009E4E83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  <w:tcBorders>
              <w:top w:val="single" w:sz="4" w:space="0" w:color="00ADDC" w:themeColor="accent4"/>
            </w:tcBorders>
          </w:tcPr>
          <w:p w:rsidR="00554E70" w:rsidRPr="00F84B64" w:rsidRDefault="00554E70" w:rsidP="00554E70">
            <w:pPr>
              <w:rPr>
                <w:rFonts w:cs="Times New Roman"/>
                <w:color w:val="auto"/>
              </w:rPr>
            </w:pPr>
          </w:p>
        </w:tc>
        <w:tc>
          <w:tcPr>
            <w:tcW w:w="1708" w:type="dxa"/>
            <w:tcBorders>
              <w:top w:val="single" w:sz="4" w:space="0" w:color="00ADDC" w:themeColor="accent4"/>
            </w:tcBorders>
          </w:tcPr>
          <w:p w:rsidR="00554E70" w:rsidRPr="00F84B64" w:rsidRDefault="00554E70" w:rsidP="00A8404E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</w:p>
        </w:tc>
        <w:tc>
          <w:tcPr>
            <w:tcW w:w="4052" w:type="dxa"/>
            <w:tcBorders>
              <w:top w:val="single" w:sz="4" w:space="0" w:color="00ADDC" w:themeColor="accent4"/>
            </w:tcBorders>
          </w:tcPr>
          <w:p w:rsidR="00554E70" w:rsidRPr="00F84B64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</w:p>
        </w:tc>
        <w:tc>
          <w:tcPr>
            <w:tcW w:w="1525" w:type="dxa"/>
            <w:tcBorders>
              <w:top w:val="single" w:sz="4" w:space="0" w:color="00ADDC" w:themeColor="accent4"/>
            </w:tcBorders>
          </w:tcPr>
          <w:p w:rsidR="00554E70" w:rsidRPr="00F84B64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</w:p>
        </w:tc>
      </w:tr>
      <w:tr w:rsidR="004F6277" w:rsidRPr="00F84B64" w:rsidTr="005A01D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554E70" w:rsidRPr="00F84B64" w:rsidRDefault="00554E70" w:rsidP="00554E70">
            <w:pPr>
              <w:rPr>
                <w:rFonts w:cs="Times New Roman"/>
                <w:color w:val="auto"/>
              </w:rPr>
            </w:pPr>
          </w:p>
        </w:tc>
        <w:tc>
          <w:tcPr>
            <w:tcW w:w="1708" w:type="dxa"/>
          </w:tcPr>
          <w:p w:rsidR="00554E70" w:rsidRPr="00F84B64" w:rsidRDefault="00554E70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</w:p>
        </w:tc>
        <w:tc>
          <w:tcPr>
            <w:tcW w:w="4052" w:type="dxa"/>
          </w:tcPr>
          <w:p w:rsidR="00C65C91" w:rsidRPr="00F84B64" w:rsidRDefault="00C65C91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</w:p>
        </w:tc>
        <w:tc>
          <w:tcPr>
            <w:tcW w:w="1525" w:type="dxa"/>
          </w:tcPr>
          <w:p w:rsidR="00701DED" w:rsidRPr="00F84B64" w:rsidRDefault="00701DED" w:rsidP="00701DE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</w:p>
        </w:tc>
      </w:tr>
      <w:tr w:rsidR="004F6277" w:rsidRPr="00F84B64" w:rsidTr="005A01D9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065" w:type="dxa"/>
          </w:tcPr>
          <w:p w:rsidR="0019716B" w:rsidRPr="00F84B64" w:rsidRDefault="0019716B" w:rsidP="00554E70">
            <w:pPr>
              <w:rPr>
                <w:rFonts w:cs="Times New Roman"/>
                <w:color w:val="auto"/>
              </w:rPr>
            </w:pPr>
          </w:p>
        </w:tc>
        <w:tc>
          <w:tcPr>
            <w:tcW w:w="1708" w:type="dxa"/>
          </w:tcPr>
          <w:p w:rsidR="0019716B" w:rsidRPr="00F84B64" w:rsidRDefault="0019716B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</w:p>
        </w:tc>
        <w:tc>
          <w:tcPr>
            <w:tcW w:w="4052" w:type="dxa"/>
          </w:tcPr>
          <w:p w:rsidR="0019716B" w:rsidRPr="00F84B64" w:rsidRDefault="0019716B" w:rsidP="00554E7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</w:p>
        </w:tc>
        <w:tc>
          <w:tcPr>
            <w:tcW w:w="1525" w:type="dxa"/>
          </w:tcPr>
          <w:p w:rsidR="007B0279" w:rsidRPr="00F84B64" w:rsidRDefault="007B0279" w:rsidP="007B0279">
            <w:pPr>
              <w:jc w:val="left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cs="Times New Roman"/>
                <w:color w:val="auto"/>
              </w:rPr>
            </w:pPr>
          </w:p>
        </w:tc>
      </w:tr>
    </w:tbl>
    <w:p w:rsidR="00554E70" w:rsidRPr="00F84B64" w:rsidRDefault="00554E70" w:rsidP="00554E70">
      <w:pPr>
        <w:rPr>
          <w:rFonts w:cs="Times New Roman"/>
          <w:color w:val="auto"/>
        </w:rPr>
      </w:pPr>
    </w:p>
    <w:p w:rsidR="00554E70" w:rsidRPr="00F84B64" w:rsidRDefault="00554E70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page"/>
      </w:r>
    </w:p>
    <w:sdt>
      <w:sdtPr>
        <w:rPr>
          <w:rFonts w:ascii="Times New Roman" w:eastAsiaTheme="minorHAnsi" w:hAnsi="Times New Roman" w:cs="Times New Roman"/>
          <w:caps w:val="0"/>
          <w:color w:val="auto"/>
          <w:sz w:val="24"/>
        </w:rPr>
        <w:id w:val="-196364494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625A6A" w:rsidRPr="00F84B64" w:rsidRDefault="00625A6A">
          <w:pPr>
            <w:pStyle w:val="TOCHeading"/>
            <w:rPr>
              <w:rFonts w:ascii="Times New Roman" w:hAnsi="Times New Roman" w:cs="Times New Roman"/>
              <w:color w:val="auto"/>
            </w:rPr>
          </w:pPr>
          <w:r w:rsidRPr="00F84B64">
            <w:rPr>
              <w:rFonts w:ascii="Times New Roman" w:hAnsi="Times New Roman" w:cs="Times New Roman"/>
              <w:color w:val="auto"/>
            </w:rPr>
            <w:t>Contents</w:t>
          </w:r>
        </w:p>
        <w:p w:rsidR="004F6277" w:rsidRPr="00F84B64" w:rsidRDefault="00625A6A">
          <w:pPr>
            <w:pStyle w:val="TOC1"/>
            <w:rPr>
              <w:rFonts w:eastAsiaTheme="minorEastAsia" w:cs="Times New Roman"/>
              <w:b w:val="0"/>
              <w:color w:val="auto"/>
              <w:sz w:val="22"/>
              <w:szCs w:val="22"/>
              <w:lang w:eastAsia="en-US"/>
            </w:rPr>
          </w:pPr>
          <w:r w:rsidRPr="00F84B64">
            <w:rPr>
              <w:rFonts w:cs="Times New Roman"/>
              <w:color w:val="auto"/>
            </w:rPr>
            <w:fldChar w:fldCharType="begin"/>
          </w:r>
          <w:r w:rsidRPr="00F84B64">
            <w:rPr>
              <w:rFonts w:cs="Times New Roman"/>
              <w:color w:val="auto"/>
            </w:rPr>
            <w:instrText xml:space="preserve"> TOC \o "1-3" \h \z \u </w:instrText>
          </w:r>
          <w:r w:rsidRPr="00F84B64">
            <w:rPr>
              <w:rFonts w:cs="Times New Roman"/>
              <w:color w:val="auto"/>
            </w:rPr>
            <w:fldChar w:fldCharType="separate"/>
          </w:r>
          <w:hyperlink w:anchor="_Toc470078799" w:history="1">
            <w:r w:rsidR="004F6277" w:rsidRPr="00F84B64">
              <w:rPr>
                <w:rStyle w:val="Hyperlink"/>
                <w:rFonts w:cs="Times New Roman"/>
              </w:rPr>
              <w:t>Revision Table</w:t>
            </w:r>
            <w:r w:rsidR="004F6277" w:rsidRPr="00F84B64">
              <w:rPr>
                <w:rFonts w:cs="Times New Roman"/>
                <w:webHidden/>
              </w:rPr>
              <w:tab/>
            </w:r>
            <w:r w:rsidR="004F6277" w:rsidRPr="00F84B64">
              <w:rPr>
                <w:rFonts w:cs="Times New Roman"/>
                <w:webHidden/>
              </w:rPr>
              <w:fldChar w:fldCharType="begin"/>
            </w:r>
            <w:r w:rsidR="004F6277" w:rsidRPr="00F84B64">
              <w:rPr>
                <w:rFonts w:cs="Times New Roman"/>
                <w:webHidden/>
              </w:rPr>
              <w:instrText xml:space="preserve"> PAGEREF _Toc470078799 \h </w:instrText>
            </w:r>
            <w:r w:rsidR="004F6277" w:rsidRPr="00F84B64">
              <w:rPr>
                <w:rFonts w:cs="Times New Roman"/>
                <w:webHidden/>
              </w:rPr>
            </w:r>
            <w:r w:rsidR="004F6277" w:rsidRPr="00F84B64">
              <w:rPr>
                <w:rFonts w:cs="Times New Roman"/>
                <w:webHidden/>
              </w:rPr>
              <w:fldChar w:fldCharType="separate"/>
            </w:r>
            <w:r w:rsidR="004F6277" w:rsidRPr="00F84B64">
              <w:rPr>
                <w:rFonts w:cs="Times New Roman"/>
                <w:webHidden/>
              </w:rPr>
              <w:t>1</w:t>
            </w:r>
            <w:r w:rsidR="004F6277" w:rsidRPr="00F84B64">
              <w:rPr>
                <w:rFonts w:cs="Times New Roman"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1"/>
            <w:rPr>
              <w:rFonts w:eastAsiaTheme="minorEastAsia" w:cs="Times New Roman"/>
              <w:b w:val="0"/>
              <w:color w:val="auto"/>
              <w:sz w:val="22"/>
              <w:szCs w:val="22"/>
              <w:lang w:eastAsia="en-US"/>
            </w:rPr>
          </w:pPr>
          <w:hyperlink w:anchor="_Toc470078800" w:history="1">
            <w:r w:rsidR="004F6277" w:rsidRPr="00F84B64">
              <w:rPr>
                <w:rStyle w:val="Hyperlink"/>
                <w:rFonts w:cs="Times New Roman"/>
              </w:rPr>
              <w:t>1.</w:t>
            </w:r>
            <w:r w:rsidR="004F6277" w:rsidRPr="00F84B64">
              <w:rPr>
                <w:rFonts w:eastAsiaTheme="minorEastAsia" w:cs="Times New Roman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</w:rPr>
              <w:t>INTRODUCTION</w:t>
            </w:r>
            <w:r w:rsidR="004F6277" w:rsidRPr="00F84B64">
              <w:rPr>
                <w:rFonts w:cs="Times New Roman"/>
                <w:webHidden/>
              </w:rPr>
              <w:tab/>
            </w:r>
            <w:r w:rsidR="004F6277" w:rsidRPr="00F84B64">
              <w:rPr>
                <w:rFonts w:cs="Times New Roman"/>
                <w:webHidden/>
              </w:rPr>
              <w:fldChar w:fldCharType="begin"/>
            </w:r>
            <w:r w:rsidR="004F6277" w:rsidRPr="00F84B64">
              <w:rPr>
                <w:rFonts w:cs="Times New Roman"/>
                <w:webHidden/>
              </w:rPr>
              <w:instrText xml:space="preserve"> PAGEREF _Toc470078800 \h </w:instrText>
            </w:r>
            <w:r w:rsidR="004F6277" w:rsidRPr="00F84B64">
              <w:rPr>
                <w:rFonts w:cs="Times New Roman"/>
                <w:webHidden/>
              </w:rPr>
            </w:r>
            <w:r w:rsidR="004F6277" w:rsidRPr="00F84B64">
              <w:rPr>
                <w:rFonts w:cs="Times New Roman"/>
                <w:webHidden/>
              </w:rPr>
              <w:fldChar w:fldCharType="separate"/>
            </w:r>
            <w:r w:rsidR="004F6277" w:rsidRPr="00F84B64">
              <w:rPr>
                <w:rFonts w:cs="Times New Roman"/>
                <w:webHidden/>
              </w:rPr>
              <w:t>3</w:t>
            </w:r>
            <w:r w:rsidR="004F6277" w:rsidRPr="00F84B64">
              <w:rPr>
                <w:rFonts w:cs="Times New Roman"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01" w:history="1">
            <w:r w:rsidR="004F6277" w:rsidRPr="00F84B64">
              <w:rPr>
                <w:rStyle w:val="Hyperlink"/>
                <w:rFonts w:cs="Times New Roman"/>
                <w:noProof/>
              </w:rPr>
              <w:t>1.1.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Purpose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_Toc470078801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3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02" w:history="1">
            <w:r w:rsidR="004F6277" w:rsidRPr="00F84B64">
              <w:rPr>
                <w:rStyle w:val="Hyperlink"/>
                <w:rFonts w:cs="Times New Roman"/>
                <w:noProof/>
              </w:rPr>
              <w:t>1.2.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Audience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_Toc470078802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3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1"/>
            <w:rPr>
              <w:rFonts w:eastAsiaTheme="minorEastAsia" w:cs="Times New Roman"/>
              <w:b w:val="0"/>
              <w:color w:val="auto"/>
              <w:sz w:val="22"/>
              <w:szCs w:val="22"/>
              <w:lang w:eastAsia="en-US"/>
            </w:rPr>
          </w:pPr>
          <w:hyperlink w:anchor="_Toc470078803" w:history="1">
            <w:r w:rsidR="004F6277" w:rsidRPr="00F84B64">
              <w:rPr>
                <w:rStyle w:val="Hyperlink"/>
                <w:rFonts w:cs="Times New Roman"/>
              </w:rPr>
              <w:t>2.</w:t>
            </w:r>
            <w:r w:rsidR="004F6277" w:rsidRPr="00F84B64">
              <w:rPr>
                <w:rFonts w:eastAsiaTheme="minorEastAsia" w:cs="Times New Roman"/>
                <w:b w:val="0"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</w:rPr>
              <w:t>Usecase Descriptions</w:t>
            </w:r>
            <w:r w:rsidR="004F6277" w:rsidRPr="00F84B64">
              <w:rPr>
                <w:rFonts w:cs="Times New Roman"/>
                <w:webHidden/>
              </w:rPr>
              <w:tab/>
            </w:r>
            <w:r w:rsidR="004F6277" w:rsidRPr="00F84B64">
              <w:rPr>
                <w:rFonts w:cs="Times New Roman"/>
                <w:webHidden/>
              </w:rPr>
              <w:fldChar w:fldCharType="begin"/>
            </w:r>
            <w:r w:rsidR="004F6277" w:rsidRPr="00F84B64">
              <w:rPr>
                <w:rFonts w:cs="Times New Roman"/>
                <w:webHidden/>
              </w:rPr>
              <w:instrText xml:space="preserve"> PAGEREF _Toc470078803 \h </w:instrText>
            </w:r>
            <w:r w:rsidR="004F6277" w:rsidRPr="00F84B64">
              <w:rPr>
                <w:rFonts w:cs="Times New Roman"/>
                <w:webHidden/>
              </w:rPr>
            </w:r>
            <w:r w:rsidR="004F6277" w:rsidRPr="00F84B64">
              <w:rPr>
                <w:rFonts w:cs="Times New Roman"/>
                <w:webHidden/>
              </w:rPr>
              <w:fldChar w:fldCharType="separate"/>
            </w:r>
            <w:r w:rsidR="004F6277" w:rsidRPr="00F84B64">
              <w:rPr>
                <w:rFonts w:cs="Times New Roman"/>
                <w:webHidden/>
              </w:rPr>
              <w:t>3</w:t>
            </w:r>
            <w:r w:rsidR="004F6277" w:rsidRPr="00F84B64">
              <w:rPr>
                <w:rFonts w:cs="Times New Roman"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04" w:history="1">
            <w:r w:rsidR="004F6277" w:rsidRPr="00F84B64">
              <w:rPr>
                <w:rStyle w:val="Hyperlink"/>
                <w:rFonts w:cs="Times New Roman"/>
                <w:noProof/>
              </w:rPr>
              <w:t>Manage news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_Toc470078804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20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05" w:history="1">
            <w:r w:rsidR="004F6277" w:rsidRPr="00F84B64">
              <w:rPr>
                <w:rStyle w:val="Hyperlink"/>
                <w:rFonts w:cs="Times New Roman"/>
                <w:noProof/>
              </w:rPr>
              <w:t>1.1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Post News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_Toc470078805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22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06" w:history="1">
            <w:r w:rsidR="004F6277" w:rsidRPr="00F84B64">
              <w:rPr>
                <w:rStyle w:val="Hyperlink"/>
                <w:rFonts w:cs="Times New Roman"/>
                <w:noProof/>
              </w:rPr>
              <w:t>1.2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Edit News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_Toc470078806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24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07" w:history="1">
            <w:r w:rsidR="004F6277" w:rsidRPr="00F84B64">
              <w:rPr>
                <w:rStyle w:val="Hyperlink"/>
                <w:rFonts w:cs="Times New Roman"/>
                <w:noProof/>
              </w:rPr>
              <w:t>1.3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View Draft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_Toc470078807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25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08" w:history="1">
            <w:r w:rsidR="004F6277" w:rsidRPr="00F84B64">
              <w:rPr>
                <w:rStyle w:val="Hyperlink"/>
                <w:rFonts w:cs="Times New Roman"/>
                <w:noProof/>
              </w:rPr>
              <w:t>1.4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Edit draft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_Toc470078808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27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09" w:history="1">
            <w:r w:rsidR="004F6277" w:rsidRPr="00F84B64">
              <w:rPr>
                <w:rStyle w:val="Hyperlink"/>
                <w:rFonts w:cs="Times New Roman"/>
                <w:noProof/>
              </w:rPr>
              <w:t>1.5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Delete Draft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_Toc470078809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29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10" w:history="1">
            <w:r w:rsidR="004F6277" w:rsidRPr="00F84B64">
              <w:rPr>
                <w:rStyle w:val="Hyperlink"/>
                <w:rFonts w:cs="Times New Roman"/>
                <w:noProof/>
              </w:rPr>
              <w:t>1.6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Transfer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_Toc470078810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31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11" w:history="1">
            <w:r w:rsidR="004F6277" w:rsidRPr="00F84B64">
              <w:rPr>
                <w:rStyle w:val="Hyperlink"/>
                <w:rFonts w:cs="Times New Roman"/>
                <w:noProof/>
              </w:rPr>
              <w:t>1.7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Approve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_Toc470078811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33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12" w:history="1">
            <w:r w:rsidR="004F6277" w:rsidRPr="00F84B64">
              <w:rPr>
                <w:rStyle w:val="Hyperlink"/>
                <w:rFonts w:cs="Times New Roman"/>
                <w:noProof/>
              </w:rPr>
              <w:t>1.8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Deactivate draft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_Toc470078812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35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13" w:history="1">
            <w:r w:rsidR="004F6277" w:rsidRPr="00F84B64">
              <w:rPr>
                <w:rStyle w:val="Hyperlink"/>
                <w:rFonts w:cs="Times New Roman"/>
                <w:noProof/>
              </w:rPr>
              <w:t>1.9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Search News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_Toc470078813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37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14" w:history="1">
            <w:r w:rsidR="004F6277" w:rsidRPr="00F84B64">
              <w:rPr>
                <w:rStyle w:val="Hyperlink"/>
                <w:rFonts w:cs="Times New Roman"/>
                <w:noProof/>
              </w:rPr>
              <w:t>1.10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Sort News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_Toc470078814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39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4F6277" w:rsidRPr="00F84B64" w:rsidRDefault="00F84B64">
          <w:pPr>
            <w:pStyle w:val="TOC2"/>
            <w:tabs>
              <w:tab w:val="left" w:pos="880"/>
              <w:tab w:val="right" w:leader="dot" w:pos="8630"/>
            </w:tabs>
            <w:rPr>
              <w:rFonts w:eastAsiaTheme="minorEastAsia" w:cs="Times New Roman"/>
              <w:noProof/>
              <w:color w:val="auto"/>
              <w:sz w:val="22"/>
              <w:szCs w:val="22"/>
              <w:lang w:eastAsia="en-US"/>
            </w:rPr>
          </w:pPr>
          <w:hyperlink w:anchor="_Toc470078815" w:history="1">
            <w:r w:rsidR="004F6277" w:rsidRPr="00F84B64">
              <w:rPr>
                <w:rStyle w:val="Hyperlink"/>
                <w:rFonts w:cs="Times New Roman"/>
                <w:noProof/>
              </w:rPr>
              <w:t>1.11</w:t>
            </w:r>
            <w:r w:rsidR="004F6277" w:rsidRPr="00F84B64">
              <w:rPr>
                <w:rFonts w:eastAsiaTheme="minorEastAsia" w:cs="Times New Roman"/>
                <w:noProof/>
                <w:color w:val="auto"/>
                <w:sz w:val="22"/>
                <w:szCs w:val="22"/>
                <w:lang w:eastAsia="en-US"/>
              </w:rPr>
              <w:tab/>
            </w:r>
            <w:r w:rsidR="004F6277" w:rsidRPr="00F84B64">
              <w:rPr>
                <w:rStyle w:val="Hyperlink"/>
                <w:rFonts w:cs="Times New Roman"/>
                <w:noProof/>
              </w:rPr>
              <w:t>Push News</w:t>
            </w:r>
            <w:r w:rsidR="004F6277" w:rsidRPr="00F84B64">
              <w:rPr>
                <w:rFonts w:cs="Times New Roman"/>
                <w:noProof/>
                <w:webHidden/>
              </w:rPr>
              <w:tab/>
            </w:r>
            <w:r w:rsidR="004F6277" w:rsidRPr="00F84B64">
              <w:rPr>
                <w:rFonts w:cs="Times New Roman"/>
                <w:noProof/>
                <w:webHidden/>
              </w:rPr>
              <w:fldChar w:fldCharType="begin"/>
            </w:r>
            <w:r w:rsidR="004F6277" w:rsidRPr="00F84B64">
              <w:rPr>
                <w:rFonts w:cs="Times New Roman"/>
                <w:noProof/>
                <w:webHidden/>
              </w:rPr>
              <w:instrText xml:space="preserve"> PAGEREF _Toc470078815 \h </w:instrText>
            </w:r>
            <w:r w:rsidR="004F6277" w:rsidRPr="00F84B64">
              <w:rPr>
                <w:rFonts w:cs="Times New Roman"/>
                <w:noProof/>
                <w:webHidden/>
              </w:rPr>
            </w:r>
            <w:r w:rsidR="004F6277" w:rsidRPr="00F84B64">
              <w:rPr>
                <w:rFonts w:cs="Times New Roman"/>
                <w:noProof/>
                <w:webHidden/>
              </w:rPr>
              <w:fldChar w:fldCharType="separate"/>
            </w:r>
            <w:r w:rsidR="004F6277" w:rsidRPr="00F84B64">
              <w:rPr>
                <w:rFonts w:cs="Times New Roman"/>
                <w:noProof/>
                <w:webHidden/>
              </w:rPr>
              <w:t>40</w:t>
            </w:r>
            <w:r w:rsidR="004F6277" w:rsidRPr="00F84B64">
              <w:rPr>
                <w:rFonts w:cs="Times New Roman"/>
                <w:noProof/>
                <w:webHidden/>
              </w:rPr>
              <w:fldChar w:fldCharType="end"/>
            </w:r>
          </w:hyperlink>
        </w:p>
        <w:p w:rsidR="00625A6A" w:rsidRPr="00F84B64" w:rsidRDefault="00625A6A">
          <w:pPr>
            <w:rPr>
              <w:rFonts w:cs="Times New Roman"/>
              <w:color w:val="auto"/>
            </w:rPr>
          </w:pPr>
          <w:r w:rsidRPr="00F84B64">
            <w:rPr>
              <w:rFonts w:cs="Times New Roman"/>
              <w:b/>
              <w:bCs/>
              <w:noProof/>
              <w:color w:val="auto"/>
            </w:rPr>
            <w:fldChar w:fldCharType="end"/>
          </w:r>
        </w:p>
      </w:sdtContent>
    </w:sdt>
    <w:p w:rsidR="00DF6A47" w:rsidRPr="00F84B64" w:rsidRDefault="00DF6A47" w:rsidP="00625A6A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page"/>
      </w:r>
    </w:p>
    <w:p w:rsidR="00676FD4" w:rsidRPr="00F84B64" w:rsidRDefault="00990D25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  <w:color w:val="FF3333"/>
        </w:rPr>
      </w:pPr>
      <w:bookmarkStart w:id="8" w:name="_Toc465013492"/>
      <w:bookmarkStart w:id="9" w:name="_Toc465013662"/>
      <w:bookmarkStart w:id="10" w:name="_Toc470078800"/>
      <w:r w:rsidRPr="00F84B64">
        <w:rPr>
          <w:rFonts w:ascii="Times New Roman" w:hAnsi="Times New Roman" w:cs="Times New Roman"/>
          <w:color w:val="FF3333"/>
          <w:sz w:val="36"/>
        </w:rPr>
        <w:lastRenderedPageBreak/>
        <w:t>INTRODUCTION</w:t>
      </w:r>
      <w:bookmarkEnd w:id="8"/>
      <w:bookmarkEnd w:id="9"/>
      <w:bookmarkEnd w:id="10"/>
    </w:p>
    <w:p w:rsidR="00563885" w:rsidRPr="00F84B64" w:rsidRDefault="001E2EBA" w:rsidP="00863204">
      <w:pPr>
        <w:pStyle w:val="Heading2"/>
        <w:numPr>
          <w:ilvl w:val="0"/>
          <w:numId w:val="4"/>
        </w:numPr>
        <w:rPr>
          <w:rFonts w:ascii="Times New Roman" w:hAnsi="Times New Roman" w:cs="Times New Roman"/>
          <w:color w:val="FF3333"/>
          <w:sz w:val="32"/>
        </w:rPr>
      </w:pPr>
      <w:bookmarkStart w:id="11" w:name="OLE_LINK7"/>
      <w:bookmarkStart w:id="12" w:name="_Toc465013493"/>
      <w:bookmarkStart w:id="13" w:name="_Toc465013663"/>
      <w:bookmarkStart w:id="14" w:name="_Toc470078801"/>
      <w:r w:rsidRPr="00F84B64">
        <w:rPr>
          <w:rFonts w:ascii="Times New Roman" w:hAnsi="Times New Roman" w:cs="Times New Roman"/>
          <w:color w:val="FF3333"/>
          <w:sz w:val="32"/>
        </w:rPr>
        <w:t>P</w:t>
      </w:r>
      <w:r w:rsidR="00563885" w:rsidRPr="00F84B64">
        <w:rPr>
          <w:rFonts w:ascii="Times New Roman" w:hAnsi="Times New Roman" w:cs="Times New Roman"/>
          <w:color w:val="FF3333"/>
          <w:sz w:val="32"/>
        </w:rPr>
        <w:t>urpose</w:t>
      </w:r>
      <w:bookmarkEnd w:id="11"/>
      <w:bookmarkEnd w:id="12"/>
      <w:bookmarkEnd w:id="13"/>
      <w:bookmarkEnd w:id="14"/>
    </w:p>
    <w:p w:rsidR="00AE01EF" w:rsidRPr="00F84B64" w:rsidRDefault="00AE01EF" w:rsidP="00B66947">
      <w:pPr>
        <w:pStyle w:val="ListParagraph"/>
        <w:numPr>
          <w:ilvl w:val="0"/>
          <w:numId w:val="6"/>
        </w:numPr>
        <w:rPr>
          <w:rFonts w:cs="Times New Roman"/>
          <w:color w:val="auto"/>
          <w:sz w:val="28"/>
        </w:rPr>
      </w:pPr>
      <w:r w:rsidRPr="00F84B64">
        <w:rPr>
          <w:rFonts w:cs="Times New Roman"/>
          <w:color w:val="auto"/>
          <w:sz w:val="28"/>
        </w:rPr>
        <w:t>This document is description about vision and scope of Van Lang Admissions project. It shows the vision what BSS – Team wants to toward and the scope of project for BSS – Team doesn’t exceed the limit of project.</w:t>
      </w:r>
    </w:p>
    <w:p w:rsidR="00701DED" w:rsidRPr="00F84B64" w:rsidRDefault="0058663F" w:rsidP="00701DED">
      <w:pPr>
        <w:pStyle w:val="Heading2"/>
        <w:numPr>
          <w:ilvl w:val="1"/>
          <w:numId w:val="3"/>
        </w:numPr>
        <w:ind w:hanging="360"/>
        <w:rPr>
          <w:rFonts w:ascii="Times New Roman" w:hAnsi="Times New Roman" w:cs="Times New Roman"/>
          <w:color w:val="FF3333"/>
          <w:sz w:val="32"/>
        </w:rPr>
      </w:pPr>
      <w:bookmarkStart w:id="15" w:name="_Toc465013494"/>
      <w:bookmarkStart w:id="16" w:name="_Toc465013664"/>
      <w:bookmarkStart w:id="17" w:name="_Toc470078802"/>
      <w:r w:rsidRPr="00F84B64">
        <w:rPr>
          <w:rFonts w:ascii="Times New Roman" w:hAnsi="Times New Roman" w:cs="Times New Roman"/>
          <w:color w:val="FF3333"/>
          <w:sz w:val="32"/>
        </w:rPr>
        <w:t>Audience</w:t>
      </w:r>
      <w:bookmarkEnd w:id="15"/>
      <w:bookmarkEnd w:id="16"/>
      <w:bookmarkEnd w:id="17"/>
    </w:p>
    <w:p w:rsidR="00701DED" w:rsidRPr="00F84B64" w:rsidRDefault="00701DED" w:rsidP="00B66947">
      <w:pPr>
        <w:pStyle w:val="ListParagraph"/>
        <w:numPr>
          <w:ilvl w:val="0"/>
          <w:numId w:val="5"/>
        </w:numPr>
        <w:rPr>
          <w:rFonts w:cs="Times New Roman"/>
          <w:color w:val="auto"/>
        </w:rPr>
      </w:pPr>
      <w:r w:rsidRPr="00F84B64">
        <w:rPr>
          <w:rFonts w:cs="Times New Roman"/>
          <w:noProof/>
          <w:color w:val="auto"/>
          <w:sz w:val="28"/>
          <w:szCs w:val="28"/>
        </w:rPr>
        <w:t>The main audiences of this document are: Mentor, Base Steps Solution Team and customer</w:t>
      </w:r>
      <w:r w:rsidR="00ED600C" w:rsidRPr="00F84B64">
        <w:rPr>
          <w:rFonts w:cs="Times New Roman"/>
          <w:noProof/>
          <w:color w:val="auto"/>
          <w:sz w:val="28"/>
          <w:szCs w:val="28"/>
        </w:rPr>
        <w:t>.</w:t>
      </w:r>
    </w:p>
    <w:p w:rsidR="00563885" w:rsidRPr="00F84B64" w:rsidRDefault="0095616D" w:rsidP="00863204">
      <w:pPr>
        <w:pStyle w:val="Heading1"/>
        <w:numPr>
          <w:ilvl w:val="0"/>
          <w:numId w:val="3"/>
        </w:numPr>
        <w:rPr>
          <w:rFonts w:ascii="Times New Roman" w:hAnsi="Times New Roman" w:cs="Times New Roman"/>
          <w:color w:val="FF3333"/>
        </w:rPr>
      </w:pPr>
      <w:bookmarkStart w:id="18" w:name="_Toc470078803"/>
      <w:r w:rsidRPr="00F84B64">
        <w:rPr>
          <w:rFonts w:ascii="Times New Roman" w:hAnsi="Times New Roman" w:cs="Times New Roman"/>
          <w:color w:val="FF3333"/>
        </w:rPr>
        <w:t>Usecase Descriptions</w:t>
      </w:r>
      <w:bookmarkEnd w:id="18"/>
    </w:p>
    <w:p w:rsidR="0095616D" w:rsidRPr="00F84B64" w:rsidRDefault="0095616D" w:rsidP="0095616D">
      <w:pPr>
        <w:widowControl w:val="0"/>
        <w:spacing w:after="0" w:line="276" w:lineRule="auto"/>
        <w:rPr>
          <w:rFonts w:cs="Times New Roman"/>
          <w:color w:val="auto"/>
        </w:rPr>
      </w:pPr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4F6277" w:rsidRPr="00F84B64" w:rsidTr="00F84B64">
        <w:tc>
          <w:tcPr>
            <w:tcW w:w="9016" w:type="dxa"/>
            <w:gridSpan w:val="4"/>
          </w:tcPr>
          <w:p w:rsidR="0095616D" w:rsidRPr="00F84B64" w:rsidRDefault="0095616D" w:rsidP="00F84B64">
            <w:pPr>
              <w:tabs>
                <w:tab w:val="left" w:pos="2584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UC-MA-01 Log in</w:t>
            </w:r>
          </w:p>
        </w:tc>
      </w:tr>
      <w:tr w:rsidR="004F6277" w:rsidRPr="00F84B64" w:rsidTr="00F84B64">
        <w:trPr>
          <w:trHeight w:val="52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4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Users log in system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Login.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must have an account in system.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Success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log-in system successfully.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Fail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can’t access system.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open login form.</w:t>
            </w:r>
          </w:p>
          <w:p w:rsidR="0095616D" w:rsidRPr="00F84B64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input account and password.</w:t>
            </w:r>
          </w:p>
          <w:p w:rsidR="0095616D" w:rsidRPr="00F84B64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User click button “OK”.</w:t>
            </w:r>
          </w:p>
          <w:p w:rsidR="0095616D" w:rsidRPr="00F84B64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check input data with database.</w:t>
            </w:r>
          </w:p>
          <w:p w:rsidR="0095616D" w:rsidRPr="00F84B64" w:rsidRDefault="0095616D" w:rsidP="00B66947">
            <w:pPr>
              <w:numPr>
                <w:ilvl w:val="0"/>
                <w:numId w:val="2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open Home page.</w:t>
            </w:r>
          </w:p>
          <w:p w:rsidR="0095616D" w:rsidRPr="00F84B64" w:rsidRDefault="0095616D" w:rsidP="00B66947">
            <w:pPr>
              <w:numPr>
                <w:ilvl w:val="0"/>
                <w:numId w:val="2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Alternate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AF1: User cancels login: (after step 2)</w:t>
            </w:r>
          </w:p>
          <w:p w:rsidR="0095616D" w:rsidRPr="00F84B64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84B64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close login form.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User input wrong account or password: (after step 4)</w:t>
            </w:r>
          </w:p>
          <w:p w:rsidR="0095616D" w:rsidRPr="00F84B64" w:rsidRDefault="0095616D" w:rsidP="00B66947">
            <w:pPr>
              <w:numPr>
                <w:ilvl w:val="0"/>
                <w:numId w:val="2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“Incorrect account or password”.</w:t>
            </w:r>
          </w:p>
          <w:p w:rsidR="0095616D" w:rsidRPr="00F84B64" w:rsidRDefault="0095616D" w:rsidP="00B66947">
            <w:pPr>
              <w:numPr>
                <w:ilvl w:val="0"/>
                <w:numId w:val="2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EF2: System can’t connect Database: (after step 3)</w:t>
            </w:r>
          </w:p>
          <w:p w:rsidR="0095616D" w:rsidRPr="00F84B64" w:rsidRDefault="0095616D" w:rsidP="00B66947">
            <w:pPr>
              <w:numPr>
                <w:ilvl w:val="0"/>
                <w:numId w:val="2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“Can’t connect Database”.</w:t>
            </w:r>
          </w:p>
          <w:p w:rsidR="0095616D" w:rsidRPr="00F84B64" w:rsidRDefault="0095616D" w:rsidP="00B66947">
            <w:pPr>
              <w:numPr>
                <w:ilvl w:val="0"/>
                <w:numId w:val="2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back to login form.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84B64" w:rsidRDefault="0095616D" w:rsidP="00B66947">
            <w:pPr>
              <w:numPr>
                <w:ilvl w:val="0"/>
                <w:numId w:val="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page"/>
      </w: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4F6277" w:rsidRPr="00F84B64" w:rsidTr="00F84B64">
        <w:tc>
          <w:tcPr>
            <w:tcW w:w="9016" w:type="dxa"/>
            <w:gridSpan w:val="4"/>
          </w:tcPr>
          <w:p w:rsidR="0095616D" w:rsidRPr="00F84B64" w:rsidRDefault="0095616D" w:rsidP="00F84B64">
            <w:pPr>
              <w:tabs>
                <w:tab w:val="left" w:pos="2584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UC-MA-02 Log out</w:t>
            </w:r>
          </w:p>
        </w:tc>
      </w:tr>
      <w:tr w:rsidR="004F6277" w:rsidRPr="00F84B64" w:rsidTr="00F84B64">
        <w:trPr>
          <w:trHeight w:val="52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4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4/12/2015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log out system.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log out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logged in system.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Success:</w:t>
            </w:r>
            <w:r w:rsidR="008271D4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User log-out system successfully.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Fail:</w:t>
            </w:r>
            <w:r w:rsidR="008271D4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User can’t log out system.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alert dialog “Ok | Cancel”</w:t>
            </w:r>
          </w:p>
          <w:p w:rsidR="0095616D" w:rsidRPr="00F84B64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“Ok”</w:t>
            </w:r>
          </w:p>
          <w:p w:rsidR="0095616D" w:rsidRPr="00F84B64" w:rsidRDefault="0095616D" w:rsidP="00B66947">
            <w:pPr>
              <w:numPr>
                <w:ilvl w:val="0"/>
                <w:numId w:val="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message “Log out successfully”.</w:t>
            </w:r>
          </w:p>
          <w:p w:rsidR="0095616D" w:rsidRPr="00F84B64" w:rsidRDefault="0095616D" w:rsidP="00B66947">
            <w:pPr>
              <w:numPr>
                <w:ilvl w:val="0"/>
                <w:numId w:val="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AF1: User cancel log out: (after step 1)</w:t>
            </w:r>
          </w:p>
          <w:p w:rsidR="0095616D" w:rsidRPr="00F84B64" w:rsidRDefault="0095616D" w:rsidP="00B66947">
            <w:pPr>
              <w:numPr>
                <w:ilvl w:val="0"/>
                <w:numId w:val="1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84B64" w:rsidRDefault="0095616D" w:rsidP="00B66947">
            <w:pPr>
              <w:numPr>
                <w:ilvl w:val="0"/>
                <w:numId w:val="1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close log out alert dialog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System can’t connect Database: (after step 2)</w:t>
            </w:r>
          </w:p>
          <w:p w:rsidR="0095616D" w:rsidRPr="00F84B64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“Can’t connect Database”.</w:t>
            </w:r>
          </w:p>
          <w:p w:rsidR="0095616D" w:rsidRPr="00F84B64" w:rsidRDefault="0095616D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back to current page.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Business Rules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page"/>
      </w: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4F6277" w:rsidRPr="00F84B64" w:rsidTr="00F84B64">
        <w:tc>
          <w:tcPr>
            <w:tcW w:w="9016" w:type="dxa"/>
            <w:gridSpan w:val="4"/>
          </w:tcPr>
          <w:p w:rsidR="0095616D" w:rsidRPr="00F84B64" w:rsidRDefault="0095616D" w:rsidP="00F84B64">
            <w:pPr>
              <w:tabs>
                <w:tab w:val="left" w:pos="2584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UC-MA-03 Create Account</w:t>
            </w:r>
          </w:p>
        </w:tc>
      </w:tr>
      <w:tr w:rsidR="004F6277" w:rsidRPr="00F84B64" w:rsidTr="00F84B64">
        <w:trPr>
          <w:trHeight w:val="52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4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creates a new account for somebody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click button “Create Account”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must have account’s admin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Success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:Admin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creates a new account successfully.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Fail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:Admin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can’t create a new account.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“create new account form”.</w:t>
            </w:r>
          </w:p>
          <w:p w:rsidR="0095616D" w:rsidRPr="00F84B64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input information of new account.</w:t>
            </w:r>
          </w:p>
          <w:p w:rsidR="0095616D" w:rsidRPr="00F84B64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“Create”</w:t>
            </w:r>
          </w:p>
          <w:p w:rsidR="0095616D" w:rsidRPr="00F84B64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84B64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add new account into database</w:t>
            </w:r>
          </w:p>
          <w:p w:rsidR="0095616D" w:rsidRPr="00F84B64" w:rsidRDefault="0095616D" w:rsidP="00B66947">
            <w:pPr>
              <w:numPr>
                <w:ilvl w:val="0"/>
                <w:numId w:val="15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 “Create a new account successfully”</w:t>
            </w:r>
          </w:p>
          <w:p w:rsidR="0095616D" w:rsidRPr="00F84B64" w:rsidRDefault="0095616D" w:rsidP="00B66947">
            <w:pPr>
              <w:numPr>
                <w:ilvl w:val="0"/>
                <w:numId w:val="15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AF1: User click cancel create new account: (after step 2)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3.User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click button “Cancel”.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4.System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close create new account form.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User input invalid information: (after step 4)</w:t>
            </w:r>
          </w:p>
          <w:p w:rsidR="0095616D" w:rsidRPr="00F84B64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again”.</w:t>
            </w:r>
          </w:p>
          <w:p w:rsidR="0095616D" w:rsidRPr="00F84B64" w:rsidRDefault="0095616D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back to “create new account form”.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EF2: System can’t connect Database: (after step 3)</w:t>
            </w:r>
          </w:p>
          <w:p w:rsidR="0095616D" w:rsidRPr="00F84B64" w:rsidRDefault="0095616D" w:rsidP="00F84B64">
            <w:pPr>
              <w:ind w:left="360"/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4.System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notify “Can’t connect Database”.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5.System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back to “create new account form”.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1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84B64" w:rsidRDefault="0095616D" w:rsidP="00B66947">
            <w:pPr>
              <w:numPr>
                <w:ilvl w:val="0"/>
                <w:numId w:val="1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page"/>
      </w: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4F6277" w:rsidRPr="00F84B64" w:rsidTr="00F84B64">
        <w:tc>
          <w:tcPr>
            <w:tcW w:w="9016" w:type="dxa"/>
            <w:gridSpan w:val="4"/>
          </w:tcPr>
          <w:p w:rsidR="0095616D" w:rsidRPr="00F84B64" w:rsidRDefault="0095616D" w:rsidP="00F84B64">
            <w:pPr>
              <w:tabs>
                <w:tab w:val="left" w:pos="2584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UC-MA-04 Edit Account</w:t>
            </w:r>
          </w:p>
        </w:tc>
      </w:tr>
      <w:tr w:rsidR="004F6277" w:rsidRPr="00F84B64" w:rsidTr="00F84B64">
        <w:trPr>
          <w:trHeight w:val="52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4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edit information of their account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“Edit”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must have an account in system.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Success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edit their account successfully.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Fail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can’t edit their account.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“edit account form”.</w:t>
            </w:r>
          </w:p>
          <w:p w:rsidR="0095616D" w:rsidRPr="00F84B64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User edit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information.</w:t>
            </w:r>
          </w:p>
          <w:p w:rsidR="0095616D" w:rsidRPr="00F84B64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“Save”</w:t>
            </w:r>
          </w:p>
          <w:p w:rsidR="0095616D" w:rsidRPr="00F84B64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alert dialog “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Ok|Cancel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”.</w:t>
            </w:r>
          </w:p>
          <w:p w:rsidR="0095616D" w:rsidRPr="00F84B64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User click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“Ok”.</w:t>
            </w:r>
          </w:p>
          <w:p w:rsidR="0095616D" w:rsidRPr="00F84B64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check input data.</w:t>
            </w:r>
          </w:p>
          <w:p w:rsidR="0095616D" w:rsidRPr="00F84B64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update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new information into database.</w:t>
            </w:r>
          </w:p>
          <w:p w:rsidR="0095616D" w:rsidRPr="00F84B64" w:rsidRDefault="0095616D" w:rsidP="00B66947">
            <w:pPr>
              <w:numPr>
                <w:ilvl w:val="0"/>
                <w:numId w:val="1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84B64" w:rsidRDefault="0095616D" w:rsidP="00B66947">
            <w:pPr>
              <w:numPr>
                <w:ilvl w:val="0"/>
                <w:numId w:val="1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AF1: User cancel edit account: (after step 2)</w:t>
            </w:r>
          </w:p>
          <w:p w:rsidR="0095616D" w:rsidRPr="00F84B64" w:rsidRDefault="0095616D" w:rsidP="00B66947">
            <w:pPr>
              <w:numPr>
                <w:ilvl w:val="0"/>
                <w:numId w:val="1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84B64" w:rsidRDefault="0095616D" w:rsidP="00B66947">
            <w:pPr>
              <w:numPr>
                <w:ilvl w:val="0"/>
                <w:numId w:val="1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close “edit account form”.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User input invalid information: (after step 6)</w:t>
            </w:r>
          </w:p>
          <w:p w:rsidR="0095616D" w:rsidRPr="00F84B64" w:rsidRDefault="0095616D" w:rsidP="00B66947">
            <w:pPr>
              <w:numPr>
                <w:ilvl w:val="0"/>
                <w:numId w:val="12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again”.</w:t>
            </w:r>
          </w:p>
          <w:p w:rsidR="0095616D" w:rsidRPr="00F84B64" w:rsidRDefault="0095616D" w:rsidP="00B66947">
            <w:pPr>
              <w:numPr>
                <w:ilvl w:val="0"/>
                <w:numId w:val="1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back to “edit an account form”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EF2: System can’t connect Database: (after step 7)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8.System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notify “Can’t connect database”.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9.System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back to “edit account form”.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20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  <w:p w:rsidR="0095616D" w:rsidRPr="00F84B64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Password must have censor.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page"/>
      </w: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4F6277" w:rsidRPr="00F84B64" w:rsidTr="00F84B64">
        <w:tc>
          <w:tcPr>
            <w:tcW w:w="9016" w:type="dxa"/>
            <w:gridSpan w:val="4"/>
          </w:tcPr>
          <w:p w:rsidR="0095616D" w:rsidRPr="00F84B64" w:rsidRDefault="0095616D" w:rsidP="00F84B64">
            <w:pPr>
              <w:tabs>
                <w:tab w:val="left" w:pos="2584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UC-MA-05 Search Account</w:t>
            </w:r>
          </w:p>
        </w:tc>
      </w:tr>
      <w:tr w:rsidR="004F6277" w:rsidRPr="00F84B64" w:rsidTr="00F84B64">
        <w:trPr>
          <w:trHeight w:val="52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4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search account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in “manage account page”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must be admin.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Success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:Admin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search account successfully.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Fail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:Admin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can’t search account.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input a key search in search field.</w:t>
            </w:r>
          </w:p>
          <w:p w:rsidR="0095616D" w:rsidRPr="00F84B64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“Search”</w:t>
            </w:r>
          </w:p>
          <w:p w:rsidR="0095616D" w:rsidRPr="00F84B64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accounts coincidence with key search.</w:t>
            </w:r>
          </w:p>
          <w:p w:rsidR="0095616D" w:rsidRPr="00F84B64" w:rsidRDefault="0095616D" w:rsidP="00B66947">
            <w:pPr>
              <w:numPr>
                <w:ilvl w:val="0"/>
                <w:numId w:val="22"/>
              </w:numPr>
              <w:tabs>
                <w:tab w:val="left" w:pos="1920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System can’t connect Database: (after step 2)</w:t>
            </w:r>
          </w:p>
          <w:p w:rsidR="0095616D" w:rsidRPr="00F84B64" w:rsidRDefault="0095616D" w:rsidP="00B66947">
            <w:pPr>
              <w:numPr>
                <w:ilvl w:val="0"/>
                <w:numId w:val="20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“Can’t connect database”.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Key search has a limit under 100 characters.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column"/>
      </w: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4F6277" w:rsidRPr="00F84B64" w:rsidTr="00F84B64">
        <w:tc>
          <w:tcPr>
            <w:tcW w:w="9016" w:type="dxa"/>
            <w:gridSpan w:val="4"/>
          </w:tcPr>
          <w:p w:rsidR="0095616D" w:rsidRPr="00F84B64" w:rsidRDefault="0095616D" w:rsidP="00F84B64">
            <w:pPr>
              <w:tabs>
                <w:tab w:val="left" w:pos="2584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UC-MA-06 Forget Password</w:t>
            </w:r>
          </w:p>
        </w:tc>
      </w:tr>
      <w:tr w:rsidR="004F6277" w:rsidRPr="00F84B64" w:rsidTr="00F84B64">
        <w:trPr>
          <w:trHeight w:val="52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4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forget password and create password.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“Forget password”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must have an account in system.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Success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get new password successfully.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Fail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can’t get new password.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“forget password form”.</w:t>
            </w:r>
          </w:p>
          <w:p w:rsidR="0095616D" w:rsidRPr="00F84B64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input their email.</w:t>
            </w:r>
          </w:p>
          <w:p w:rsidR="0095616D" w:rsidRPr="00F84B64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“Ok”</w:t>
            </w:r>
          </w:p>
          <w:p w:rsidR="0095616D" w:rsidRPr="00F84B64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check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email.</w:t>
            </w:r>
          </w:p>
          <w:p w:rsidR="0095616D" w:rsidRPr="00F84B64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send new password to their email.</w:t>
            </w:r>
          </w:p>
          <w:p w:rsidR="0095616D" w:rsidRPr="00F84B64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 “Please check your email”</w:t>
            </w:r>
          </w:p>
          <w:p w:rsidR="0095616D" w:rsidRPr="00F84B64" w:rsidRDefault="0095616D" w:rsidP="00B66947">
            <w:pPr>
              <w:numPr>
                <w:ilvl w:val="0"/>
                <w:numId w:val="2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User check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their email to get password.</w:t>
            </w:r>
          </w:p>
          <w:p w:rsidR="0095616D" w:rsidRPr="00F84B64" w:rsidRDefault="0095616D" w:rsidP="00B66947">
            <w:pPr>
              <w:numPr>
                <w:ilvl w:val="0"/>
                <w:numId w:val="2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AF1: User cancel “forget password” (after step 2):</w:t>
            </w:r>
          </w:p>
          <w:p w:rsidR="0095616D" w:rsidRPr="00F84B64" w:rsidRDefault="0095616D" w:rsidP="00B66947">
            <w:pPr>
              <w:numPr>
                <w:ilvl w:val="0"/>
                <w:numId w:val="3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“Cancel”.</w:t>
            </w:r>
          </w:p>
          <w:p w:rsidR="0095616D" w:rsidRPr="00F84B64" w:rsidRDefault="0095616D" w:rsidP="00B66947">
            <w:pPr>
              <w:numPr>
                <w:ilvl w:val="0"/>
                <w:numId w:val="3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close “forget password form”.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User input wrong email: (after step 4)</w:t>
            </w:r>
          </w:p>
          <w:p w:rsidR="0095616D" w:rsidRPr="00F84B64" w:rsidRDefault="0095616D" w:rsidP="00B66947">
            <w:pPr>
              <w:numPr>
                <w:ilvl w:val="0"/>
                <w:numId w:val="36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“Invalid data. Please check again”.</w:t>
            </w:r>
          </w:p>
          <w:p w:rsidR="0095616D" w:rsidRPr="00F84B64" w:rsidRDefault="0095616D" w:rsidP="00B66947">
            <w:pPr>
              <w:numPr>
                <w:ilvl w:val="0"/>
                <w:numId w:val="36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back to “forget password form”.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EF2: System can’t connect database: (after step 4)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5.System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notify “Can’t connect database”.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6. System back to “forget password form”.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3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Input fields have a limit under 100 characters.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page"/>
      </w: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4F6277" w:rsidRPr="00F84B64" w:rsidTr="00F84B64">
        <w:tc>
          <w:tcPr>
            <w:tcW w:w="9016" w:type="dxa"/>
            <w:gridSpan w:val="4"/>
          </w:tcPr>
          <w:p w:rsidR="0095616D" w:rsidRPr="00F84B64" w:rsidRDefault="0095616D" w:rsidP="00F84B64">
            <w:pPr>
              <w:tabs>
                <w:tab w:val="left" w:pos="2205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UC-MA-07 View Profile of Account</w:t>
            </w:r>
          </w:p>
        </w:tc>
      </w:tr>
      <w:tr w:rsidR="004F6277" w:rsidRPr="00F84B64" w:rsidTr="00F84B64">
        <w:trPr>
          <w:trHeight w:val="52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4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tabs>
                <w:tab w:val="left" w:pos="2295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view the detail of their account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click button “View profile”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must have an account in system.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must login into website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Success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view profile account successfully.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Fail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can’t view profile account.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3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profile account page.</w:t>
            </w:r>
          </w:p>
          <w:p w:rsidR="0095616D" w:rsidRPr="00F84B64" w:rsidRDefault="0095616D" w:rsidP="00B66947">
            <w:pPr>
              <w:numPr>
                <w:ilvl w:val="0"/>
                <w:numId w:val="38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System can’t connect database: (after step 1)</w:t>
            </w:r>
          </w:p>
          <w:p w:rsidR="0095616D" w:rsidRPr="00F84B64" w:rsidRDefault="0095616D" w:rsidP="00B66947">
            <w:pPr>
              <w:numPr>
                <w:ilvl w:val="0"/>
                <w:numId w:val="40"/>
              </w:numPr>
              <w:spacing w:before="0"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“Can’t connect database”.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Often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page"/>
      </w: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4F6277" w:rsidRPr="00F84B64" w:rsidTr="00F84B64">
        <w:tc>
          <w:tcPr>
            <w:tcW w:w="9016" w:type="dxa"/>
            <w:gridSpan w:val="4"/>
          </w:tcPr>
          <w:p w:rsidR="0095616D" w:rsidRPr="00F84B64" w:rsidRDefault="0095616D" w:rsidP="00F84B64">
            <w:pPr>
              <w:tabs>
                <w:tab w:val="left" w:pos="2584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UC-MA-08 View List Account</w:t>
            </w:r>
          </w:p>
        </w:tc>
      </w:tr>
      <w:tr w:rsidR="004F6277" w:rsidRPr="00F84B64" w:rsidTr="00F84B64">
        <w:trPr>
          <w:trHeight w:val="52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4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views list of account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clicks button “Mange account”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must be admin.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log in website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Success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:Admin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view accounts list successfully.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Fail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:Admin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can’t view accounts list.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3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list of account</w:t>
            </w:r>
          </w:p>
          <w:p w:rsidR="0095616D" w:rsidRPr="00F84B64" w:rsidRDefault="0095616D" w:rsidP="00B66947">
            <w:pPr>
              <w:numPr>
                <w:ilvl w:val="0"/>
                <w:numId w:val="3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System can’t connect database: (after step 1)</w:t>
            </w:r>
          </w:p>
          <w:p w:rsidR="0095616D" w:rsidRPr="00F84B64" w:rsidRDefault="0095616D" w:rsidP="00B66947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“Can’t connect database”.</w:t>
            </w:r>
          </w:p>
          <w:p w:rsidR="0095616D" w:rsidRPr="00F84B64" w:rsidRDefault="0095616D" w:rsidP="00B66947">
            <w:pPr>
              <w:numPr>
                <w:ilvl w:val="0"/>
                <w:numId w:val="32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move to 404 page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Mock up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  <w:r w:rsidRPr="00F84B64">
        <w:rPr>
          <w:rFonts w:cs="Times New Roman"/>
          <w:color w:val="auto"/>
        </w:rPr>
        <w:br w:type="page"/>
      </w: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00" w:firstRow="0" w:lastRow="0" w:firstColumn="0" w:lastColumn="0" w:noHBand="0" w:noVBand="1"/>
      </w:tblPr>
      <w:tblGrid>
        <w:gridCol w:w="1972"/>
        <w:gridCol w:w="2373"/>
        <w:gridCol w:w="2329"/>
        <w:gridCol w:w="2342"/>
      </w:tblGrid>
      <w:tr w:rsidR="004F6277" w:rsidRPr="00F84B64" w:rsidTr="00F84B64">
        <w:tc>
          <w:tcPr>
            <w:tcW w:w="9016" w:type="dxa"/>
            <w:gridSpan w:val="4"/>
          </w:tcPr>
          <w:p w:rsidR="0095616D" w:rsidRPr="00F84B64" w:rsidRDefault="0095616D" w:rsidP="00F84B64">
            <w:pPr>
              <w:tabs>
                <w:tab w:val="left" w:pos="2584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UC-MA-09 Authorize</w:t>
            </w:r>
          </w:p>
        </w:tc>
      </w:tr>
      <w:tr w:rsidR="004F6277" w:rsidRPr="00F84B64" w:rsidTr="00F84B64">
        <w:trPr>
          <w:trHeight w:val="52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Hien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Nguyen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40"/>
        </w:trPr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237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329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Update:</w:t>
            </w:r>
          </w:p>
        </w:tc>
        <w:tc>
          <w:tcPr>
            <w:tcW w:w="234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Description: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authorizes for account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Users: 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User click button “Authorize” 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Pre-Conditions: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must be admin.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login to website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Success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authorizes for accounts successfully.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Fail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:User</w:t>
            </w:r>
            <w:proofErr w:type="spellEnd"/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can’t authorize for accounts.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Basic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Authorize form.</w:t>
            </w:r>
          </w:p>
          <w:p w:rsidR="0095616D" w:rsidRPr="00F84B64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Admin choose account </w:t>
            </w:r>
          </w:p>
          <w:p w:rsidR="0095616D" w:rsidRPr="00F84B64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choose role for account</w:t>
            </w:r>
          </w:p>
          <w:p w:rsidR="0095616D" w:rsidRPr="00F84B64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clicks button “Save”.</w:t>
            </w:r>
          </w:p>
          <w:p w:rsidR="0095616D" w:rsidRPr="00F84B64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84B64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clicks “Ok”</w:t>
            </w:r>
          </w:p>
          <w:p w:rsidR="0095616D" w:rsidRPr="00F84B64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modify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account in system.</w:t>
            </w:r>
          </w:p>
          <w:p w:rsidR="0095616D" w:rsidRPr="00F84B64" w:rsidRDefault="0095616D" w:rsidP="00B66947">
            <w:pPr>
              <w:numPr>
                <w:ilvl w:val="0"/>
                <w:numId w:val="33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System notify “Authorize accounts successfully” </w:t>
            </w:r>
          </w:p>
          <w:p w:rsidR="0095616D" w:rsidRPr="00F84B64" w:rsidRDefault="0095616D" w:rsidP="00B66947">
            <w:pPr>
              <w:numPr>
                <w:ilvl w:val="0"/>
                <w:numId w:val="33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Alternate Flow: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tabs>
                <w:tab w:val="left" w:pos="4125"/>
              </w:tabs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AF1: Admin cancels “authorize”: (after step 3)</w:t>
            </w:r>
          </w:p>
          <w:p w:rsidR="0095616D" w:rsidRPr="00F84B64" w:rsidRDefault="0095616D" w:rsidP="00B66947">
            <w:pPr>
              <w:numPr>
                <w:ilvl w:val="0"/>
                <w:numId w:val="3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clicks button “Cancel”.</w:t>
            </w:r>
          </w:p>
          <w:p w:rsidR="0095616D" w:rsidRPr="00F84B64" w:rsidRDefault="0095616D" w:rsidP="00B66947">
            <w:pPr>
              <w:numPr>
                <w:ilvl w:val="0"/>
                <w:numId w:val="34"/>
              </w:numPr>
              <w:tabs>
                <w:tab w:val="left" w:pos="4125"/>
              </w:tabs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close “authorize form”.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System can’t connect Database: (after step 6)</w:t>
            </w:r>
          </w:p>
          <w:p w:rsidR="0095616D" w:rsidRPr="00F84B64" w:rsidRDefault="0095616D" w:rsidP="00F84B64">
            <w:pPr>
              <w:ind w:left="360"/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7.System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notify “Can’t connect database”.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 xml:space="preserve">     8.System move to 404 page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72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Mock up</w:t>
            </w:r>
          </w:p>
        </w:tc>
        <w:tc>
          <w:tcPr>
            <w:tcW w:w="704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pStyle w:val="Heading1"/>
        <w:tabs>
          <w:tab w:val="left" w:pos="720"/>
        </w:tabs>
        <w:spacing w:before="480" w:line="276" w:lineRule="auto"/>
        <w:ind w:hanging="360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  <w:bookmarkStart w:id="19" w:name="_Toc470078804"/>
      <w:r w:rsidRPr="00F84B64">
        <w:rPr>
          <w:rFonts w:ascii="Times New Roman" w:hAnsi="Times New Roman" w:cs="Times New Roman"/>
          <w:color w:val="auto"/>
          <w:szCs w:val="28"/>
        </w:rPr>
        <w:t>Manage news</w:t>
      </w:r>
      <w:bookmarkEnd w:id="1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UC-MN-01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View News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staff, reader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Actors view news in the website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choose news which need view</w:t>
            </w:r>
          </w:p>
          <w:p w:rsidR="0095616D" w:rsidRPr="00F84B64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detail of that news</w:t>
            </w:r>
          </w:p>
          <w:p w:rsidR="0095616D" w:rsidRPr="00F84B64" w:rsidRDefault="0095616D" w:rsidP="00B66947">
            <w:pPr>
              <w:numPr>
                <w:ilvl w:val="0"/>
                <w:numId w:val="28"/>
              </w:numPr>
              <w:spacing w:before="0" w:after="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ind w:left="360"/>
              <w:rPr>
                <w:rFonts w:cs="Times New Roman"/>
                <w:color w:val="auto"/>
              </w:rPr>
            </w:pP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 1: System can’t connect to database ( after step 1)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2.System notify “Can’t connect to database, please try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a gain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3.System move to 404 page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access website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must be connected internet.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Successful: user can view 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a news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20" w:name="_Toc470078805"/>
      <w:r w:rsidRPr="00F84B64">
        <w:rPr>
          <w:rFonts w:ascii="Times New Roman" w:hAnsi="Times New Roman" w:cs="Times New Roman"/>
          <w:color w:val="auto"/>
          <w:szCs w:val="28"/>
        </w:rPr>
        <w:t>Post News</w:t>
      </w:r>
      <w:bookmarkEnd w:id="2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UC-MN-02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 News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posts the news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clicks button “Post news”</w:t>
            </w:r>
          </w:p>
          <w:p w:rsidR="0095616D" w:rsidRPr="00F84B64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shows post news GUI</w:t>
            </w:r>
          </w:p>
          <w:p w:rsidR="0095616D" w:rsidRPr="00F84B64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input information.</w:t>
            </w:r>
          </w:p>
          <w:p w:rsidR="0095616D" w:rsidRPr="00F84B64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clicks button “Post”</w:t>
            </w:r>
          </w:p>
          <w:p w:rsidR="0095616D" w:rsidRPr="00F84B64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95616D" w:rsidRPr="00F84B64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save data into database</w:t>
            </w:r>
          </w:p>
          <w:p w:rsidR="0095616D" w:rsidRPr="00F84B64" w:rsidRDefault="0095616D" w:rsidP="00B66947">
            <w:pPr>
              <w:numPr>
                <w:ilvl w:val="0"/>
                <w:numId w:val="2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 “Post successfully”</w:t>
            </w:r>
          </w:p>
          <w:p w:rsidR="0095616D" w:rsidRPr="00F84B64" w:rsidRDefault="0095616D" w:rsidP="00B66947">
            <w:pPr>
              <w:numPr>
                <w:ilvl w:val="0"/>
                <w:numId w:val="2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End of use</w:t>
            </w:r>
            <w:r w:rsidR="008271D4">
              <w:rPr>
                <w:rFonts w:cs="Times New Roman"/>
                <w:color w:val="auto"/>
                <w:sz w:val="28"/>
                <w:szCs w:val="28"/>
              </w:rPr>
              <w:t>-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case</w:t>
            </w: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8271D4">
        <w:trPr>
          <w:trHeight w:val="64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8271D4" w:rsidRDefault="0095616D" w:rsidP="00F84B64">
            <w:pPr>
              <w:rPr>
                <w:rFonts w:cs="Times New Roman"/>
                <w:color w:val="FF0000"/>
              </w:rPr>
            </w:pPr>
            <w:r w:rsidRPr="008271D4">
              <w:rPr>
                <w:rFonts w:cs="Times New Roman"/>
                <w:color w:val="FF0000"/>
                <w:sz w:val="28"/>
                <w:szCs w:val="28"/>
              </w:rPr>
              <w:t>AF1: Admin click button “Cancel” (after step 3)</w:t>
            </w:r>
          </w:p>
          <w:p w:rsidR="0095616D" w:rsidRPr="008271D4" w:rsidRDefault="0095616D" w:rsidP="00F84B64">
            <w:pPr>
              <w:numPr>
                <w:ilvl w:val="0"/>
                <w:numId w:val="2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FF0000"/>
                <w:sz w:val="28"/>
                <w:szCs w:val="28"/>
              </w:rPr>
            </w:pPr>
            <w:r w:rsidRPr="008271D4">
              <w:rPr>
                <w:rFonts w:cs="Times New Roman"/>
                <w:color w:val="FF0000"/>
                <w:sz w:val="28"/>
                <w:szCs w:val="28"/>
              </w:rPr>
              <w:t>System back into current page</w:t>
            </w: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News have empty field ( after step 5)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6.   System notify: “Field must be full filled”.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7.   Back to step 3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EX2: System can’t connect database ( after step 6)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7.System notify “Can’t connect database,</w:t>
            </w:r>
            <w:r w:rsidR="001B5F6D">
              <w:rPr>
                <w:rFonts w:cs="Times New Roman"/>
                <w:color w:val="auto"/>
                <w:sz w:val="28"/>
                <w:szCs w:val="28"/>
              </w:rPr>
              <w:t xml:space="preserve"> </w:t>
            </w:r>
            <w:r w:rsidRPr="00F84B64">
              <w:rPr>
                <w:rFonts w:cs="Times New Roman"/>
                <w:color w:val="auto"/>
                <w:sz w:val="28"/>
                <w:szCs w:val="28"/>
              </w:rPr>
              <w:t>please check connection”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8.System move to 404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login which user’s Account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 post a news successfully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Usually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21" w:name="_Toc470078806"/>
      <w:r w:rsidRPr="00F84B64">
        <w:rPr>
          <w:rFonts w:ascii="Times New Roman" w:hAnsi="Times New Roman" w:cs="Times New Roman"/>
          <w:color w:val="auto"/>
          <w:szCs w:val="28"/>
        </w:rPr>
        <w:lastRenderedPageBreak/>
        <w:t>Edit News</w:t>
      </w:r>
      <w:bookmarkEnd w:id="21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UC-MN-03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Edit News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When the post is transferred and approved if the new have problem, actors will fix it.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30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click button “Edit News”</w:t>
            </w:r>
          </w:p>
          <w:p w:rsidR="0095616D" w:rsidRPr="00F84B64" w:rsidRDefault="0095616D" w:rsidP="00B66947">
            <w:pPr>
              <w:numPr>
                <w:ilvl w:val="0"/>
                <w:numId w:val="30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edit news GUI</w:t>
            </w:r>
          </w:p>
          <w:p w:rsidR="0095616D" w:rsidRPr="00F84B64" w:rsidRDefault="0095616D" w:rsidP="00B66947">
            <w:pPr>
              <w:numPr>
                <w:ilvl w:val="0"/>
                <w:numId w:val="30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84B64" w:rsidRDefault="0095616D" w:rsidP="00B66947">
            <w:pPr>
              <w:numPr>
                <w:ilvl w:val="0"/>
                <w:numId w:val="30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84B64" w:rsidRDefault="0095616D" w:rsidP="00B66947">
            <w:pPr>
              <w:numPr>
                <w:ilvl w:val="0"/>
                <w:numId w:val="30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check input</w:t>
            </w:r>
          </w:p>
          <w:p w:rsidR="0095616D" w:rsidRPr="00F84B64" w:rsidRDefault="0095616D" w:rsidP="00B66947">
            <w:pPr>
              <w:numPr>
                <w:ilvl w:val="0"/>
                <w:numId w:val="30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84B64" w:rsidRDefault="0095616D" w:rsidP="00B66947">
            <w:pPr>
              <w:numPr>
                <w:ilvl w:val="0"/>
                <w:numId w:val="30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 “ Edit news successfully”</w:t>
            </w: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AF1:Admin click button “ Cancel” (after step 3)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4.Admin click button “Cancel”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5.System save all information have edited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6.System back to “Manage news”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EX1: News have empty field (after step 5)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6. System notify “ Field must be full filled”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7. System back focus into that field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EX2: System can’t connect to database (after step 6)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7.System notify “Can’t connect to database, please try again”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8.System move to 404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must login which user’s Account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Admin, Editor, Education staff can edit a news successfully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22" w:name="_Toc470078807"/>
      <w:r w:rsidRPr="00F84B64">
        <w:rPr>
          <w:rFonts w:ascii="Times New Roman" w:hAnsi="Times New Roman" w:cs="Times New Roman"/>
          <w:color w:val="auto"/>
          <w:szCs w:val="28"/>
        </w:rPr>
        <w:t>View Draft</w:t>
      </w:r>
      <w:bookmarkEnd w:id="22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UC-MN-04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View Draft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Actors view draft of the post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User choose draft which need view</w:t>
            </w:r>
          </w:p>
          <w:p w:rsidR="0095616D" w:rsidRPr="00F84B64" w:rsidRDefault="0095616D" w:rsidP="00B66947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detail of that draft</w:t>
            </w:r>
          </w:p>
          <w:p w:rsidR="0095616D" w:rsidRPr="00F84B64" w:rsidRDefault="0095616D" w:rsidP="00B66947">
            <w:pPr>
              <w:numPr>
                <w:ilvl w:val="0"/>
                <w:numId w:val="31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EX1: System can’t connect to database (after step 1)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2. System notify “Can’t connect to database, please try again”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3. System move to page 404 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must accesses website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Admin, Editor, Education staff can view a draft successfully.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Sometimes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pStyle w:val="Heading2"/>
        <w:rPr>
          <w:rFonts w:ascii="Times New Roman" w:hAnsi="Times New Roman"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23" w:name="_Toc470078808"/>
      <w:r w:rsidRPr="00F84B64">
        <w:rPr>
          <w:rFonts w:ascii="Times New Roman" w:hAnsi="Times New Roman" w:cs="Times New Roman"/>
          <w:color w:val="auto"/>
          <w:szCs w:val="28"/>
        </w:rPr>
        <w:t>Edit draft</w:t>
      </w:r>
      <w:bookmarkEnd w:id="23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UC-MN-05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Edit draft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bookmarkStart w:id="24" w:name="_gjdgxs" w:colFirst="0" w:colLast="0"/>
            <w:bookmarkEnd w:id="24"/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Actors edit draft of the post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choose draft that to view</w:t>
            </w:r>
          </w:p>
          <w:p w:rsidR="0095616D" w:rsidRPr="00F84B64" w:rsidRDefault="0095616D" w:rsidP="00B66947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shows edit draft GUI</w:t>
            </w:r>
          </w:p>
          <w:p w:rsidR="0095616D" w:rsidRPr="00F84B64" w:rsidRDefault="0095616D" w:rsidP="00B66947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edit information.</w:t>
            </w:r>
          </w:p>
          <w:p w:rsidR="0095616D" w:rsidRPr="00F84B64" w:rsidRDefault="0095616D" w:rsidP="00B66947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click button “Save”</w:t>
            </w:r>
          </w:p>
          <w:p w:rsidR="0095616D" w:rsidRPr="00F84B64" w:rsidRDefault="0095616D" w:rsidP="00B66947">
            <w:pPr>
              <w:numPr>
                <w:ilvl w:val="0"/>
                <w:numId w:val="9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84B64" w:rsidRDefault="0095616D" w:rsidP="00B66947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 “Edit successfully”</w:t>
            </w:r>
          </w:p>
          <w:p w:rsidR="0095616D" w:rsidRPr="00F84B64" w:rsidRDefault="0095616D" w:rsidP="00B66947">
            <w:pPr>
              <w:numPr>
                <w:ilvl w:val="0"/>
                <w:numId w:val="9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. </w:t>
            </w: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AF1: Admin, Editor, Education staff click button “Cancel” (after step 3)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4. System save current draft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5. System back to previous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EX1: System can’s connect database (after step 5)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6. System 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notify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“Can’t connect database, please try again!”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 xml:space="preserve">Admin, Editor, Education staff must login 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Admin, Editor, Education staff edit a draft successfully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25" w:name="_Toc470078809"/>
      <w:r w:rsidRPr="00F84B64">
        <w:rPr>
          <w:rFonts w:ascii="Times New Roman" w:hAnsi="Times New Roman" w:cs="Times New Roman"/>
          <w:color w:val="auto"/>
          <w:szCs w:val="28"/>
        </w:rPr>
        <w:t>Delete Draft</w:t>
      </w:r>
      <w:bookmarkEnd w:id="25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UC-MN-06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Delete Draft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Actors delete draft of the post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choose draft which need delete</w:t>
            </w:r>
          </w:p>
          <w:p w:rsidR="0095616D" w:rsidRPr="00F84B64" w:rsidRDefault="0095616D" w:rsidP="00B66947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click button “Delete”</w:t>
            </w:r>
          </w:p>
          <w:p w:rsidR="0095616D" w:rsidRPr="00F84B64" w:rsidRDefault="0095616D" w:rsidP="00B66947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alert dialog “Ok | Cancel”</w:t>
            </w:r>
          </w:p>
          <w:p w:rsidR="0095616D" w:rsidRPr="00F84B64" w:rsidRDefault="0095616D" w:rsidP="00B66947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click “Ok”</w:t>
            </w:r>
          </w:p>
          <w:p w:rsidR="0095616D" w:rsidRPr="00F84B64" w:rsidRDefault="0095616D" w:rsidP="00B66947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delete information of draft</w:t>
            </w:r>
          </w:p>
          <w:p w:rsidR="0095616D" w:rsidRPr="00F84B64" w:rsidRDefault="0095616D" w:rsidP="00B66947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update information into database</w:t>
            </w:r>
          </w:p>
          <w:p w:rsidR="0095616D" w:rsidRPr="00F84B64" w:rsidRDefault="0095616D" w:rsidP="00B66947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notify “Delete success”</w:t>
            </w:r>
          </w:p>
          <w:p w:rsidR="0095616D" w:rsidRPr="00F84B64" w:rsidRDefault="0095616D" w:rsidP="00B66947">
            <w:pPr>
              <w:numPr>
                <w:ilvl w:val="0"/>
                <w:numId w:val="11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.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EX1:System can’t connect to database(after step 5)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6. System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notify”Can’t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connect to database,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pleasetry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again!”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7. System move to 404 page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 must login 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Admin, Editor, Education staff delete a draft successful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26" w:name="_Toc470078810"/>
      <w:r w:rsidRPr="00F84B64">
        <w:rPr>
          <w:rFonts w:ascii="Times New Roman" w:hAnsi="Times New Roman" w:cs="Times New Roman"/>
          <w:color w:val="auto"/>
          <w:szCs w:val="28"/>
        </w:rPr>
        <w:t>Transfer</w:t>
      </w:r>
      <w:bookmarkEnd w:id="26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UC-MN-07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Transfer Draft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Actors transfer the news to approve/edit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choose a post which need transfer.</w:t>
            </w:r>
          </w:p>
          <w:p w:rsidR="0095616D" w:rsidRPr="00F84B64" w:rsidRDefault="0095616D" w:rsidP="00B66947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click button “Transfer”</w:t>
            </w:r>
          </w:p>
          <w:p w:rsidR="0095616D" w:rsidRPr="00F84B64" w:rsidRDefault="0095616D" w:rsidP="00B66947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show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a list member.</w:t>
            </w:r>
          </w:p>
          <w:p w:rsidR="0095616D" w:rsidRPr="00F84B64" w:rsidRDefault="0095616D" w:rsidP="00B66947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choose somebody which need transfer.</w:t>
            </w:r>
          </w:p>
          <w:p w:rsidR="0095616D" w:rsidRPr="00F84B64" w:rsidRDefault="0095616D" w:rsidP="00B66947">
            <w:pPr>
              <w:numPr>
                <w:ilvl w:val="0"/>
                <w:numId w:val="14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click button “Verify”</w:t>
            </w:r>
          </w:p>
          <w:p w:rsidR="0095616D" w:rsidRPr="00F84B64" w:rsidRDefault="0095616D" w:rsidP="00B66947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transfer that post to people is chosen.</w:t>
            </w:r>
          </w:p>
          <w:p w:rsidR="0095616D" w:rsidRPr="00F84B64" w:rsidRDefault="0095616D" w:rsidP="00B66947">
            <w:pPr>
              <w:numPr>
                <w:ilvl w:val="0"/>
                <w:numId w:val="14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Admin, Editor, Education staff don’t choose a member (after step 3)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4. System show alert: “Please choose a member”.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5. System back to current page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 must login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Admin, Editor, Education staff can transfer a draft.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27" w:name="_Toc470078811"/>
      <w:r w:rsidRPr="00F84B64">
        <w:rPr>
          <w:rFonts w:ascii="Times New Roman" w:hAnsi="Times New Roman" w:cs="Times New Roman"/>
          <w:color w:val="auto"/>
          <w:szCs w:val="28"/>
        </w:rPr>
        <w:t>Approve</w:t>
      </w:r>
      <w:bookmarkEnd w:id="27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UC-MN-07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Approve draft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approve the post from who transfer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1. System send for admin a message: “ You have  a post need to approve”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2. Admin choose message.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3. System show 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approve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GUI.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 xml:space="preserve">4. Admin check that post </w:t>
            </w:r>
          </w:p>
          <w:p w:rsidR="0095616D" w:rsidRPr="00F84B64" w:rsidRDefault="0095616D" w:rsidP="00F84B64">
            <w:pPr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5. Admin click button “Approve”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6. System change status of draft into database.</w:t>
            </w:r>
          </w:p>
          <w:p w:rsidR="0095616D" w:rsidRPr="00F84B64" w:rsidRDefault="0095616D" w:rsidP="00F84B64">
            <w:pPr>
              <w:spacing w:after="160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7.End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System can’t connect to database (after step 6)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7. System notify: “System can’t connect to database, please try again!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”.</w:t>
            </w:r>
            <w:proofErr w:type="gramEnd"/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8. System move to 404 page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login which user’s Account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receive message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 can approve a draft.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28" w:name="_Toc470078812"/>
      <w:r w:rsidRPr="00F84B64">
        <w:rPr>
          <w:rFonts w:ascii="Times New Roman" w:hAnsi="Times New Roman" w:cs="Times New Roman"/>
          <w:color w:val="auto"/>
          <w:szCs w:val="28"/>
        </w:rPr>
        <w:t>Deactivate draft</w:t>
      </w:r>
      <w:bookmarkEnd w:id="28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UC-MN-05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Deactivate draft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Admin  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Admin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deactive</w:t>
            </w:r>
            <w:proofErr w:type="spellEnd"/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choose a post which need deactivate.</w:t>
            </w:r>
          </w:p>
          <w:p w:rsidR="0095616D" w:rsidRPr="00F84B64" w:rsidRDefault="0095616D" w:rsidP="00B66947">
            <w:pPr>
              <w:numPr>
                <w:ilvl w:val="0"/>
                <w:numId w:val="17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Press deactivate button</w:t>
            </w:r>
          </w:p>
          <w:p w:rsidR="0095616D" w:rsidRPr="00F84B64" w:rsidRDefault="0095616D" w:rsidP="00B66947">
            <w:pPr>
              <w:numPr>
                <w:ilvl w:val="0"/>
                <w:numId w:val="17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System shows Successful notice </w:t>
            </w: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Actors choose draft and close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EX1: Can’t connect to database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 xml:space="preserve">        3. System show a notice: “System can’t connect to database”.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4. back Main GUI 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accesses deactivate draft GUI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login which user’s Account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 can deactivate a draft.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Fail: Admin couldn’t deactivate a draft.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29" w:name="_Toc470078813"/>
      <w:r w:rsidRPr="00F84B64">
        <w:rPr>
          <w:rFonts w:ascii="Times New Roman" w:hAnsi="Times New Roman" w:cs="Times New Roman"/>
          <w:color w:val="auto"/>
          <w:szCs w:val="28"/>
        </w:rPr>
        <w:t>Search News</w:t>
      </w:r>
      <w:bookmarkEnd w:id="29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UC-MN-05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Search news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staff, User search the news which they want to view</w:t>
            </w:r>
          </w:p>
        </w:tc>
      </w:tr>
      <w:tr w:rsidR="004F6277" w:rsidRPr="00F84B64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staff, User input information need to search</w:t>
            </w:r>
          </w:p>
          <w:p w:rsidR="0095616D" w:rsidRPr="00F84B64" w:rsidRDefault="0095616D" w:rsidP="00B66947">
            <w:pPr>
              <w:numPr>
                <w:ilvl w:val="0"/>
                <w:numId w:val="21"/>
              </w:numPr>
              <w:spacing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staff, User click button “Search”</w:t>
            </w:r>
          </w:p>
          <w:p w:rsidR="0095616D" w:rsidRPr="00F84B64" w:rsidRDefault="0095616D" w:rsidP="00B66947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related information</w:t>
            </w:r>
          </w:p>
          <w:p w:rsidR="0095616D" w:rsidRPr="00F84B64" w:rsidRDefault="0095616D" w:rsidP="00B66947">
            <w:pPr>
              <w:numPr>
                <w:ilvl w:val="0"/>
                <w:numId w:val="21"/>
              </w:numPr>
              <w:spacing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AF1: Admin, Editor, Education staff, User input information but don’t click button “Search” (after step 1)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EF1: System can’t connect to database(after step 2)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3. System notify: “System can’t connect to database, please try again”.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 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staff, User must access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must be connected internet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30" w:name="_Toc470078814"/>
      <w:r w:rsidRPr="00F84B64">
        <w:rPr>
          <w:rFonts w:ascii="Times New Roman" w:hAnsi="Times New Roman" w:cs="Times New Roman"/>
          <w:color w:val="auto"/>
          <w:szCs w:val="28"/>
        </w:rPr>
        <w:t>Sort News</w:t>
      </w:r>
      <w:bookmarkEnd w:id="30"/>
    </w:p>
    <w:tbl>
      <w:tblPr>
        <w:tblW w:w="9016" w:type="dxa"/>
        <w:tblInd w:w="-115" w:type="dxa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UC-MN-05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Name of use case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Sort news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staff, User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Brief description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Actors sort the new follow the alphabet, posted date.</w:t>
            </w:r>
          </w:p>
        </w:tc>
      </w:tr>
      <w:tr w:rsidR="004F6277" w:rsidRPr="00F84B64" w:rsidTr="00F84B64">
        <w:trPr>
          <w:trHeight w:val="86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Admin, Editor, Education staff, User click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button”Sort</w:t>
            </w:r>
            <w:proofErr w:type="spellEnd"/>
            <w:r w:rsidRPr="00F84B64">
              <w:rPr>
                <w:rFonts w:cs="Times New Roman"/>
                <w:color w:val="auto"/>
                <w:sz w:val="28"/>
                <w:szCs w:val="28"/>
              </w:rPr>
              <w:t>”</w:t>
            </w:r>
          </w:p>
          <w:p w:rsidR="0095616D" w:rsidRPr="00F84B64" w:rsidRDefault="0095616D" w:rsidP="00B66947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a method to soft</w:t>
            </w:r>
          </w:p>
          <w:p w:rsidR="0095616D" w:rsidRPr="00F84B64" w:rsidRDefault="0095616D" w:rsidP="00B66947">
            <w:pPr>
              <w:numPr>
                <w:ilvl w:val="0"/>
                <w:numId w:val="23"/>
              </w:numPr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staff, User choose a method to soft</w:t>
            </w:r>
          </w:p>
          <w:p w:rsidR="0095616D" w:rsidRPr="00F84B64" w:rsidRDefault="0095616D" w:rsidP="00B66947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System show news 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follow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that soft.</w:t>
            </w:r>
          </w:p>
          <w:p w:rsidR="0095616D" w:rsidRPr="00F84B64" w:rsidRDefault="0095616D" w:rsidP="00B66947">
            <w:pPr>
              <w:numPr>
                <w:ilvl w:val="0"/>
                <w:numId w:val="23"/>
              </w:numPr>
              <w:spacing w:after="160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EX1: System can’t connect to database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3. System notify: “System can’t connect to database, please try again”.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Admin, Editor, Education staff, User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must be connected internet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Post-conditions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Admin, Editor, Education staff, User can search information.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tcBorders>
              <w:top w:val="single" w:sz="4" w:space="0" w:color="8EAADB"/>
              <w:left w:val="single" w:sz="4" w:space="0" w:color="8EAADB"/>
              <w:bottom w:val="single" w:sz="4" w:space="0" w:color="8EAADB"/>
              <w:right w:val="single" w:sz="4" w:space="0" w:color="8EAADB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B66947">
      <w:pPr>
        <w:pStyle w:val="Heading2"/>
        <w:numPr>
          <w:ilvl w:val="1"/>
          <w:numId w:val="35"/>
        </w:numPr>
        <w:spacing w:before="40" w:line="256" w:lineRule="auto"/>
        <w:ind w:hanging="576"/>
        <w:rPr>
          <w:rFonts w:ascii="Times New Roman" w:hAnsi="Times New Roman" w:cs="Times New Roman"/>
          <w:color w:val="auto"/>
          <w:szCs w:val="28"/>
        </w:rPr>
      </w:pPr>
      <w:bookmarkStart w:id="31" w:name="_Toc470078815"/>
      <w:r w:rsidRPr="00F84B64">
        <w:rPr>
          <w:rFonts w:ascii="Times New Roman" w:hAnsi="Times New Roman" w:cs="Times New Roman"/>
          <w:color w:val="auto"/>
          <w:szCs w:val="28"/>
        </w:rPr>
        <w:t>Push News</w:t>
      </w:r>
      <w:bookmarkEnd w:id="31"/>
    </w:p>
    <w:tbl>
      <w:tblPr>
        <w:tblW w:w="9016" w:type="dxa"/>
        <w:tblInd w:w="-11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 w:firstRow="1" w:lastRow="0" w:firstColumn="1" w:lastColumn="0" w:noHBand="0" w:noVBand="1"/>
      </w:tblPr>
      <w:tblGrid>
        <w:gridCol w:w="2294"/>
        <w:gridCol w:w="2357"/>
        <w:gridCol w:w="2005"/>
        <w:gridCol w:w="2360"/>
      </w:tblGrid>
      <w:tr w:rsidR="004F6277" w:rsidRPr="00F84B64" w:rsidTr="00F84B64">
        <w:tc>
          <w:tcPr>
            <w:tcW w:w="2294" w:type="dxa"/>
            <w:tcBorders>
              <w:top w:val="nil"/>
              <w:left w:val="nil"/>
              <w:bottom w:val="nil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Use case ID</w:t>
            </w:r>
          </w:p>
        </w:tc>
        <w:tc>
          <w:tcPr>
            <w:tcW w:w="6722" w:type="dxa"/>
            <w:gridSpan w:val="3"/>
            <w:tcBorders>
              <w:top w:val="nil"/>
              <w:bottom w:val="nil"/>
              <w:right w:val="nil"/>
            </w:tcBorders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UC-MN-05</w:t>
            </w: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Name of use case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Push news</w:t>
            </w: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Creator</w:t>
            </w:r>
          </w:p>
        </w:tc>
        <w:tc>
          <w:tcPr>
            <w:tcW w:w="2357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Tai Nguyen</w:t>
            </w:r>
          </w:p>
        </w:tc>
        <w:tc>
          <w:tcPr>
            <w:tcW w:w="2005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Person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Creation date</w:t>
            </w:r>
          </w:p>
        </w:tc>
        <w:tc>
          <w:tcPr>
            <w:tcW w:w="2357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4/12/2016</w:t>
            </w:r>
          </w:p>
        </w:tc>
        <w:tc>
          <w:tcPr>
            <w:tcW w:w="2005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Date updated</w:t>
            </w:r>
          </w:p>
        </w:tc>
        <w:tc>
          <w:tcPr>
            <w:tcW w:w="2360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Primary actor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</w:t>
            </w: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lastRenderedPageBreak/>
              <w:t>Brief description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push the news to the top</w:t>
            </w:r>
          </w:p>
        </w:tc>
      </w:tr>
      <w:tr w:rsidR="004F6277" w:rsidRPr="00F84B64" w:rsidTr="00F84B64">
        <w:trPr>
          <w:trHeight w:val="860"/>
        </w:trPr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Main success flow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B66947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click button “Push”</w:t>
            </w:r>
          </w:p>
          <w:p w:rsidR="0095616D" w:rsidRPr="00F84B64" w:rsidRDefault="0095616D" w:rsidP="00B66947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show list news to push</w:t>
            </w:r>
          </w:p>
          <w:p w:rsidR="0095616D" w:rsidRPr="00F84B64" w:rsidRDefault="0095616D" w:rsidP="00B66947">
            <w:pPr>
              <w:numPr>
                <w:ilvl w:val="0"/>
                <w:numId w:val="18"/>
              </w:numPr>
              <w:spacing w:before="0" w:after="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choose pushing location.</w:t>
            </w:r>
          </w:p>
          <w:p w:rsidR="0095616D" w:rsidRPr="00F84B64" w:rsidRDefault="0095616D" w:rsidP="00B66947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System push</w:t>
            </w:r>
            <w:proofErr w:type="gramEnd"/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that news.</w:t>
            </w:r>
          </w:p>
          <w:p w:rsidR="0095616D" w:rsidRPr="00F84B64" w:rsidRDefault="0095616D" w:rsidP="00B66947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System update database</w:t>
            </w:r>
          </w:p>
          <w:p w:rsidR="0095616D" w:rsidRPr="00F84B64" w:rsidRDefault="0095616D" w:rsidP="00B66947">
            <w:pPr>
              <w:numPr>
                <w:ilvl w:val="0"/>
                <w:numId w:val="18"/>
              </w:numPr>
              <w:spacing w:before="0" w:after="160" w:line="240" w:lineRule="auto"/>
              <w:ind w:hanging="360"/>
              <w:contextualSpacing/>
              <w:rPr>
                <w:rFonts w:cs="Times New Roman"/>
                <w:color w:val="auto"/>
                <w:sz w:val="28"/>
                <w:szCs w:val="28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End of </w:t>
            </w:r>
            <w:proofErr w:type="spellStart"/>
            <w:r w:rsidRPr="00F84B64">
              <w:rPr>
                <w:rFonts w:cs="Times New Roman"/>
                <w:color w:val="auto"/>
                <w:sz w:val="28"/>
                <w:szCs w:val="28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Sub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Alternative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Exception flows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EX1: System can’t connect to database(after step 2)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3. System notify: “System can’t connect to database, please try again!</w:t>
            </w:r>
            <w:proofErr w:type="gramStart"/>
            <w:r w:rsidRPr="00F84B64">
              <w:rPr>
                <w:rFonts w:cs="Times New Roman"/>
                <w:color w:val="auto"/>
                <w:sz w:val="28"/>
                <w:szCs w:val="28"/>
              </w:rPr>
              <w:t>”.</w:t>
            </w:r>
            <w:proofErr w:type="gramEnd"/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        4. System move to 404 page</w:t>
            </w: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Trigger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Relationships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Pre-conditions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Admin must accesses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 xml:space="preserve">Admin must login </w:t>
            </w: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Post-conditions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Successful: Admin can push news.</w:t>
            </w: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Priority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Frequency of use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Business rules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294" w:type="dxa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cs="Times New Roman"/>
                <w:color w:val="auto"/>
                <w:sz w:val="28"/>
                <w:szCs w:val="28"/>
              </w:rPr>
              <w:t>Special requirement</w:t>
            </w:r>
          </w:p>
        </w:tc>
        <w:tc>
          <w:tcPr>
            <w:tcW w:w="6722" w:type="dxa"/>
            <w:gridSpan w:val="3"/>
            <w:shd w:val="clear" w:color="auto" w:fill="FFFFFF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2"/>
        <w:gridCol w:w="2632"/>
        <w:gridCol w:w="3248"/>
        <w:gridCol w:w="388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UC-ME-01</w:t>
            </w:r>
          </w:p>
        </w:tc>
      </w:tr>
      <w:tr w:rsidR="004F6277" w:rsidRPr="00F84B64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View Individual Point</w:t>
            </w:r>
          </w:p>
        </w:tc>
      </w:tr>
      <w:tr w:rsidR="004F6277" w:rsidRPr="00F84B64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Users view individual point by candidate code.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must have candidate code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is being in “View Result” GUI</w:t>
            </w:r>
          </w:p>
        </w:tc>
      </w:tr>
      <w:tr w:rsidR="004F6277" w:rsidRPr="00F84B64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Website show points of user. 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“View University Exam Result” link.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University Exam Result”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inputs candidate code.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“View”.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checks candidate code.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scores.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AF1: Users cancel view university exam result (After step 2)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 or “Home Page”.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EF1: Candidate code does not exist (After step 5).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notifies “candidate code does not exist!”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“Delete” button.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UC-ME-02</w:t>
            </w:r>
          </w:p>
        </w:tc>
      </w:tr>
      <w:tr w:rsidR="004F6277" w:rsidRPr="00F84B64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Register Exam</w:t>
            </w:r>
          </w:p>
        </w:tc>
      </w:tr>
      <w:tr w:rsidR="004F6277" w:rsidRPr="00F84B64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Users register skill examination.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</w:t>
            </w:r>
          </w:p>
        </w:tc>
      </w:tr>
      <w:tr w:rsidR="004F6277" w:rsidRPr="00F84B64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Register successfully. 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views “Register”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inputs information of user and upload image.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checks information.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System sends profile code to user’s email.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AF1: User cancels register exam (After step 2)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“Home Page” GUI.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EF1: User does not input enough information (After step 5).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EF2: User inputs wrong data type (After step 5).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“Register” link.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81"/>
        <w:gridCol w:w="1942"/>
        <w:gridCol w:w="2315"/>
        <w:gridCol w:w="2042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UC-ME-03</w:t>
            </w:r>
          </w:p>
        </w:tc>
      </w:tr>
      <w:tr w:rsidR="004F6277" w:rsidRPr="00F84B64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View profile</w:t>
            </w:r>
          </w:p>
        </w:tc>
      </w:tr>
      <w:tr w:rsidR="004F6277" w:rsidRPr="00F84B64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views candidate profile of this user.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There is profile code.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is being in “Register Exam” GUI.</w:t>
            </w:r>
          </w:p>
        </w:tc>
      </w:tr>
      <w:tr w:rsidR="004F6277" w:rsidRPr="00F84B64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System views profile. 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views “View Point”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inputs profile code.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checks profile code.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profile.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AF1: User cancels view profile (After step 2)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“Back”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“Register Exam” GUI.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EF1: Profile code does not exist (After step 4).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notifies “Code does not exist!!”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“View Profile”.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41"/>
        <w:gridCol w:w="2608"/>
        <w:gridCol w:w="3246"/>
        <w:gridCol w:w="385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UC-ME-04</w:t>
            </w:r>
          </w:p>
        </w:tc>
      </w:tr>
      <w:tr w:rsidR="004F6277" w:rsidRPr="00F84B64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Edit profile</w:t>
            </w:r>
          </w:p>
        </w:tc>
      </w:tr>
      <w:tr w:rsidR="004F6277" w:rsidRPr="00F84B64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Users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edits candidate profile.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is being in “Profile” GUI.</w:t>
            </w:r>
          </w:p>
        </w:tc>
      </w:tr>
      <w:tr w:rsidR="004F6277" w:rsidRPr="00F84B64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Edit profile successfully. 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“Edit”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views “Edit Profile”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edits profile information.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“OK”.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checks input information.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saves profile.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5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AF1: User cancels edit profile (After step 2)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“Profile” GUI.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EF1: User does not input enough information (After step 4).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notifies “Input full needed fills, please!”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Return to step 3.</w:t>
            </w:r>
          </w:p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EF2: User inputs wrong data type (After step 4).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focus on wrong fills.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6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Return to step 3.</w:t>
            </w: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530"/>
        <w:gridCol w:w="1961"/>
        <w:gridCol w:w="2288"/>
        <w:gridCol w:w="2101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UC-ME-05</w:t>
            </w:r>
          </w:p>
        </w:tc>
      </w:tr>
      <w:tr w:rsidR="004F6277" w:rsidRPr="00F84B64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Import point</w:t>
            </w:r>
          </w:p>
        </w:tc>
      </w:tr>
      <w:tr w:rsidR="004F6277" w:rsidRPr="00F84B64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6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imports point file to system.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There is point file.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84B64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Import successfully. 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Main Success flow: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Result”.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“Import Point”.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“Open File”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 point file.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“Open”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saves list of points.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AF1: User cancels import point (After step 4)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Result” GUI.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“Import Point”.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974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617"/>
        <w:gridCol w:w="2119"/>
        <w:gridCol w:w="2582"/>
        <w:gridCol w:w="1562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UC-ME-06</w:t>
            </w:r>
          </w:p>
        </w:tc>
      </w:tr>
      <w:tr w:rsidR="004F6277" w:rsidRPr="00F84B64" w:rsidTr="00F84B64">
        <w:trPr>
          <w:trHeight w:val="59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Export profile</w:t>
            </w:r>
          </w:p>
        </w:tc>
      </w:tr>
      <w:tr w:rsidR="004F6277" w:rsidRPr="00F84B64" w:rsidTr="00F84B64">
        <w:trPr>
          <w:trHeight w:val="52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115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Brief description: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exports profile of candidate.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There is candidate profile.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logs in website.</w:t>
            </w:r>
          </w:p>
        </w:tc>
      </w:tr>
      <w:tr w:rsidR="004F6277" w:rsidRPr="00F84B64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Successful: Export profile successfully. 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“Manage Profile”.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chooses profile.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“Export”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message “Export Profile?”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Education Staff clicks “Yes”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exports profile to MS-WORD.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2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AF1: User cancels export profile (After step 6)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“Cancel”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8"/>
              </w:numPr>
              <w:spacing w:before="0"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System shows “Manage Profile” GUI.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clicks “Export”.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tabs>
                <w:tab w:val="left" w:pos="1725"/>
              </w:tabs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Medium</w:t>
            </w: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ab/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 w:val="28"/>
                <w:szCs w:val="28"/>
              </w:rPr>
            </w:pPr>
          </w:p>
        </w:tc>
      </w:tr>
      <w:tr w:rsidR="004F6277" w:rsidRPr="00F84B64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6767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rPr>
          <w:rFonts w:cs="Times New Roman"/>
          <w:color w:val="auto"/>
          <w:sz w:val="28"/>
          <w:szCs w:val="28"/>
        </w:rPr>
      </w:pPr>
    </w:p>
    <w:p w:rsidR="0095616D" w:rsidRPr="00F84B64" w:rsidRDefault="0095616D" w:rsidP="0095616D">
      <w:pPr>
        <w:spacing w:before="100" w:beforeAutospacing="1" w:after="100" w:afterAutospacing="1" w:line="240" w:lineRule="auto"/>
        <w:textAlignment w:val="baseline"/>
        <w:rPr>
          <w:rFonts w:eastAsia="Times New Roman" w:cs="Times New Roman"/>
          <w:b/>
          <w:bCs/>
          <w:smallCaps/>
          <w:color w:val="auto"/>
          <w:sz w:val="28"/>
          <w:szCs w:val="28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196"/>
        <w:gridCol w:w="2133"/>
        <w:gridCol w:w="2314"/>
        <w:gridCol w:w="2237"/>
      </w:tblGrid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center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UC-MC-01</w:t>
            </w:r>
          </w:p>
        </w:tc>
      </w:tr>
      <w:tr w:rsidR="004F6277" w:rsidRPr="00F84B64" w:rsidTr="00F84B64">
        <w:trPr>
          <w:trHeight w:val="49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View Categories In Homepage</w:t>
            </w:r>
          </w:p>
        </w:tc>
      </w:tr>
      <w:tr w:rsidR="004F6277" w:rsidRPr="00F84B64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4"/>
              </w:rPr>
              <w:t>Minh Doan</w:t>
            </w: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4"/>
              </w:rPr>
              <w:t>12/12/2016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view the categories on website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 with domain name: "".</w:t>
            </w:r>
          </w:p>
          <w:p w:rsidR="0095616D" w:rsidRPr="00F84B64" w:rsidRDefault="0095616D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views "Home Page" GUI that includes the categories bar.</w:t>
            </w:r>
          </w:p>
          <w:p w:rsidR="0095616D" w:rsidRPr="00F84B64" w:rsidRDefault="0095616D" w:rsidP="00B66947">
            <w:pPr>
              <w:numPr>
                <w:ilvl w:val="0"/>
                <w:numId w:val="57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System, Admin Content, Editor, Education Staff, Users access to website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numPr>
                <w:ilvl w:val="0"/>
                <w:numId w:val="5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Successful: Website shows "Home Page" GUI.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273"/>
        <w:gridCol w:w="2095"/>
        <w:gridCol w:w="2326"/>
        <w:gridCol w:w="2186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UC-MC-02</w:t>
            </w:r>
          </w:p>
        </w:tc>
      </w:tr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View Categories In CMS</w:t>
            </w:r>
          </w:p>
        </w:tc>
      </w:tr>
      <w:tr w:rsidR="004F6277" w:rsidRPr="00F84B64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4"/>
              </w:rPr>
              <w:t>Minh Doan</w:t>
            </w: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4"/>
              </w:rPr>
              <w:t>12/12/2016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view categories in manage page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84B64" w:rsidTr="00F84B64">
        <w:trPr>
          <w:trHeight w:val="813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numPr>
                <w:ilvl w:val="0"/>
                <w:numId w:val="5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Successful: Website shows “Manage Categories” interface with list of categories.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"Manage Categories".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views "Manage Categories" GUI with the list of categories.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59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“Manage Categories”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06"/>
        <w:gridCol w:w="2031"/>
        <w:gridCol w:w="2344"/>
        <w:gridCol w:w="2099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UC-MC-03</w:t>
            </w:r>
          </w:p>
        </w:tc>
      </w:tr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Add Category</w:t>
            </w:r>
          </w:p>
        </w:tc>
      </w:tr>
      <w:tr w:rsidR="004F6277" w:rsidRPr="00F84B64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4"/>
              </w:rPr>
              <w:t>Minh Doan</w:t>
            </w: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4"/>
              </w:rPr>
              <w:t>12/12/2016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adds new category to categories bar.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</w:tc>
      </w:tr>
      <w:tr w:rsidR="004F6277" w:rsidRPr="00F84B64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numPr>
                <w:ilvl w:val="0"/>
                <w:numId w:val="58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Successful: Add new category successfully.</w:t>
            </w: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"Manage Categories".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views "Manage Categories"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"Add"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views "Add Category"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fills information of category.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“OK”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checks information of category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saves and views list of categories.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0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“Add” button.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3"/>
        <w:gridCol w:w="2794"/>
        <w:gridCol w:w="3260"/>
        <w:gridCol w:w="413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UC-MC-04</w:t>
            </w:r>
          </w:p>
        </w:tc>
      </w:tr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Edit Category</w:t>
            </w:r>
          </w:p>
        </w:tc>
      </w:tr>
      <w:tr w:rsidR="004F6277" w:rsidRPr="00F84B64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edits information of category.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Category is </w:t>
            </w:r>
            <w:proofErr w:type="gramStart"/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existing</w:t>
            </w:r>
            <w:proofErr w:type="gramEnd"/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84B64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Successful: Edit category successfully.</w:t>
            </w: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"Manage Categories".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views "Manage Categories"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chooses category and clicks "Edit"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views "Edit Category"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edits information of category.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“OK”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checks information of category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saves new information of category.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6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“Edit” button.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0" w:type="auto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413"/>
        <w:gridCol w:w="2794"/>
        <w:gridCol w:w="3260"/>
        <w:gridCol w:w="413"/>
      </w:tblGrid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 Case ID: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UC-MC-05</w:t>
            </w:r>
          </w:p>
        </w:tc>
      </w:tr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Name Use case: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Delete Category</w:t>
            </w:r>
          </w:p>
        </w:tc>
      </w:tr>
      <w:tr w:rsidR="004F6277" w:rsidRPr="00F84B64" w:rsidTr="00F84B64">
        <w:trPr>
          <w:trHeight w:val="900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Creator: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Minh Doan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Person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4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Creation date: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12/12/2016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Date updated: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Primary actor: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</w:t>
            </w:r>
          </w:p>
        </w:tc>
      </w:tr>
      <w:tr w:rsidR="004F6277" w:rsidRPr="00F84B64" w:rsidTr="00F84B64">
        <w:trPr>
          <w:trHeight w:val="6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Brief description: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deletes information of category.</w:t>
            </w:r>
          </w:p>
        </w:tc>
      </w:tr>
      <w:tr w:rsidR="004F6277" w:rsidRPr="00F84B64" w:rsidTr="00F84B64">
        <w:trPr>
          <w:trHeight w:val="51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Pre-conditions: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Network status is stable.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User must log in website by admin account and being in the CMS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2"/>
              </w:numPr>
              <w:spacing w:after="0" w:line="240" w:lineRule="auto"/>
              <w:ind w:right="72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Category is </w:t>
            </w:r>
            <w:proofErr w:type="gramStart"/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existing</w:t>
            </w:r>
            <w:proofErr w:type="gramEnd"/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.</w:t>
            </w:r>
          </w:p>
        </w:tc>
      </w:tr>
      <w:tr w:rsidR="004F6277" w:rsidRPr="00F84B64" w:rsidTr="00F84B64">
        <w:trPr>
          <w:trHeight w:val="471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Post-conditions: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3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Successful: Delete category successfully.</w:t>
            </w: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</w:t>
            </w:r>
          </w:p>
        </w:tc>
      </w:tr>
      <w:tr w:rsidR="004F6277" w:rsidRPr="00F84B64" w:rsidTr="00F84B64">
        <w:trPr>
          <w:trHeight w:val="1488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lastRenderedPageBreak/>
              <w:t>Main Success flow: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"Manage Categories".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views "Manage Categories" GUI.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chooses category and clicks "Delete" button.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show message: “Delete Category?”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“OK”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Website view list of categories.</w:t>
            </w:r>
          </w:p>
          <w:p w:rsidR="0095616D" w:rsidRPr="00F84B64" w:rsidRDefault="0095616D" w:rsidP="00B66947">
            <w:pPr>
              <w:pStyle w:val="ListParagraph"/>
              <w:numPr>
                <w:ilvl w:val="0"/>
                <w:numId w:val="44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End of Use case.</w:t>
            </w:r>
          </w:p>
        </w:tc>
      </w:tr>
      <w:tr w:rsidR="004F6277" w:rsidRPr="00F84B64" w:rsidTr="00F84B64">
        <w:trPr>
          <w:trHeight w:val="43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Alternative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Exception flows: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textAlignment w:val="baseline"/>
              <w:rPr>
                <w:rFonts w:eastAsia="Times New Roman" w:cs="Times New Roman"/>
                <w:color w:val="auto"/>
                <w:sz w:val="28"/>
                <w:szCs w:val="28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 xml:space="preserve"> </w:t>
            </w:r>
          </w:p>
        </w:tc>
      </w:tr>
      <w:tr w:rsidR="004F6277" w:rsidRPr="00F84B64" w:rsidTr="00F84B64">
        <w:trPr>
          <w:trHeight w:val="50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Trigger: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B66947">
            <w:pPr>
              <w:pStyle w:val="ListParagraph"/>
              <w:numPr>
                <w:ilvl w:val="0"/>
                <w:numId w:val="41"/>
              </w:numPr>
              <w:spacing w:before="0" w:after="0" w:line="240" w:lineRule="auto"/>
              <w:textAlignment w:val="baseline"/>
              <w:rPr>
                <w:rFonts w:eastAsia="Times New Roman"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Admin System clicks “Delete” button.</w:t>
            </w:r>
          </w:p>
        </w:tc>
      </w:tr>
      <w:tr w:rsidR="004F6277" w:rsidRPr="00F84B64" w:rsidTr="00F84B64">
        <w:trPr>
          <w:trHeight w:val="34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Relationships: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  <w:tr w:rsidR="004F6277" w:rsidRPr="00F84B64" w:rsidTr="00F84B64">
        <w:trPr>
          <w:trHeight w:val="5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Priority: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High</w:t>
            </w:r>
          </w:p>
        </w:tc>
      </w:tr>
      <w:tr w:rsidR="004F6277" w:rsidRPr="00F84B64" w:rsidTr="00F84B64">
        <w:trPr>
          <w:trHeight w:val="33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eastAsia="Times New Roman" w:cs="Times New Roman"/>
                <w:color w:val="auto"/>
                <w:szCs w:val="24"/>
              </w:rPr>
            </w:pP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606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Business Rules: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"/>
              <w:rPr>
                <w:rFonts w:eastAsia="Times New Roman" w:cs="Times New Roman"/>
                <w:color w:val="auto"/>
                <w:szCs w:val="24"/>
              </w:rPr>
            </w:pPr>
          </w:p>
        </w:tc>
      </w:tr>
      <w:tr w:rsidR="004F6277" w:rsidRPr="00F84B64" w:rsidTr="00F84B64">
        <w:trPr>
          <w:trHeight w:val="100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vAlign w:val="center"/>
            <w:hideMark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Special Requirement:</w:t>
            </w:r>
          </w:p>
        </w:tc>
        <w:tc>
          <w:tcPr>
            <w:tcW w:w="0" w:type="auto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20" w:type="dxa"/>
              <w:bottom w:w="0" w:type="dxa"/>
              <w:right w:w="120" w:type="dxa"/>
            </w:tcMar>
            <w:hideMark/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 w:val="28"/>
                <w:szCs w:val="28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B66947">
      <w:pPr>
        <w:numPr>
          <w:ilvl w:val="0"/>
          <w:numId w:val="66"/>
        </w:numPr>
        <w:spacing w:before="100" w:after="280" w:line="240" w:lineRule="auto"/>
        <w:rPr>
          <w:rFonts w:eastAsia="Times New Roman" w:cs="Times New Roman"/>
          <w:b/>
          <w:smallCaps/>
          <w:color w:val="auto"/>
          <w:szCs w:val="24"/>
        </w:rPr>
      </w:pPr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640"/>
        <w:gridCol w:w="1262"/>
        <w:gridCol w:w="3212"/>
        <w:gridCol w:w="2486"/>
      </w:tblGrid>
      <w:tr w:rsidR="004F6277" w:rsidRPr="00F84B64" w:rsidTr="00F84B64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 Case ID: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UC-CLG-01</w:t>
            </w:r>
          </w:p>
        </w:tc>
      </w:tr>
      <w:tr w:rsidR="004F6277" w:rsidRPr="00F84B64" w:rsidTr="00F84B64">
        <w:trPr>
          <w:trHeight w:val="4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Name Use case: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Change Languages</w:t>
            </w:r>
          </w:p>
        </w:tc>
      </w:tr>
      <w:tr w:rsidR="004F6277" w:rsidRPr="00F84B64" w:rsidTr="00F84B6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Hai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Tran</w:t>
            </w: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updated:</w:t>
            </w:r>
          </w:p>
        </w:tc>
        <w:tc>
          <w:tcPr>
            <w:tcW w:w="2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126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</w:p>
        </w:tc>
        <w:tc>
          <w:tcPr>
            <w:tcW w:w="321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updated:</w:t>
            </w:r>
          </w:p>
        </w:tc>
        <w:tc>
          <w:tcPr>
            <w:tcW w:w="248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Primary actor: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</w:t>
            </w:r>
          </w:p>
        </w:tc>
      </w:tr>
      <w:tr w:rsidR="004F6277" w:rsidRPr="00F84B64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Brief description: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Actor change language of System</w:t>
            </w:r>
          </w:p>
        </w:tc>
      </w:tr>
      <w:tr w:rsidR="004F6277" w:rsidRPr="00F84B64" w:rsidTr="00F84B64">
        <w:trPr>
          <w:trHeight w:val="13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Main Success flow: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click “Change Languages”</w:t>
            </w:r>
          </w:p>
          <w:p w:rsidR="0095616D" w:rsidRPr="00F84B64" w:rsidRDefault="0095616D" w:rsidP="00B66947">
            <w:pPr>
              <w:numPr>
                <w:ilvl w:val="0"/>
                <w:numId w:val="67"/>
              </w:numPr>
              <w:spacing w:before="0" w:after="0" w:line="240" w:lineRule="auto"/>
              <w:ind w:left="1440" w:hanging="360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handler change.</w:t>
            </w:r>
          </w:p>
          <w:p w:rsidR="0095616D" w:rsidRPr="00F84B64" w:rsidRDefault="0095616D" w:rsidP="00B66947">
            <w:pPr>
              <w:numPr>
                <w:ilvl w:val="0"/>
                <w:numId w:val="67"/>
              </w:numPr>
              <w:spacing w:before="0" w:after="0" w:line="240" w:lineRule="auto"/>
              <w:ind w:left="1440" w:hanging="360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change language.</w:t>
            </w:r>
          </w:p>
          <w:p w:rsidR="0095616D" w:rsidRPr="00F84B64" w:rsidRDefault="0095616D" w:rsidP="00B66947">
            <w:pPr>
              <w:numPr>
                <w:ilvl w:val="0"/>
                <w:numId w:val="67"/>
              </w:numPr>
              <w:spacing w:before="0" w:after="0" w:line="240" w:lineRule="auto"/>
              <w:ind w:left="1440" w:hanging="360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>.</w:t>
            </w:r>
          </w:p>
        </w:tc>
      </w:tr>
      <w:tr w:rsidR="004F6277" w:rsidRPr="00F84B64" w:rsidTr="00F84B64">
        <w:trPr>
          <w:trHeight w:val="6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Sub flows: 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rPr>
          <w:trHeight w:val="66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Alternative flows: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rPr>
          <w:trHeight w:val="1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64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4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connected with internet</w:t>
            </w:r>
          </w:p>
        </w:tc>
      </w:tr>
      <w:tr w:rsidR="004F6277" w:rsidRPr="00F84B64" w:rsidTr="00F84B64">
        <w:trPr>
          <w:trHeight w:val="7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B66947">
            <w:pPr>
              <w:numPr>
                <w:ilvl w:val="0"/>
                <w:numId w:val="62"/>
              </w:numPr>
              <w:spacing w:before="0" w:after="0" w:line="240" w:lineRule="auto"/>
              <w:ind w:hanging="360"/>
              <w:rPr>
                <w:rFonts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Successful: Change language successfully.</w:t>
            </w:r>
          </w:p>
        </w:tc>
      </w:tr>
      <w:tr w:rsidR="004F6277" w:rsidRPr="00F84B64" w:rsidTr="00F84B64">
        <w:trPr>
          <w:trHeight w:val="58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Low</w:t>
            </w:r>
          </w:p>
        </w:tc>
      </w:tr>
      <w:tr w:rsidR="004F6277" w:rsidRPr="00F84B64" w:rsidTr="00F84B64">
        <w:trPr>
          <w:trHeight w:val="52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9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000"/>
        </w:trPr>
        <w:tc>
          <w:tcPr>
            <w:tcW w:w="26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Requirement:</w:t>
            </w:r>
          </w:p>
        </w:tc>
        <w:tc>
          <w:tcPr>
            <w:tcW w:w="6960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</w:tbl>
    <w:p w:rsidR="0095616D" w:rsidRPr="00F84B64" w:rsidRDefault="0095616D" w:rsidP="0095616D">
      <w:pPr>
        <w:spacing w:before="100" w:after="280" w:line="240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after="280" w:line="240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after="280" w:line="240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after="280" w:line="240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after="280" w:line="240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after="280" w:line="240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spacing w:after="280" w:line="240" w:lineRule="auto"/>
        <w:rPr>
          <w:rFonts w:cs="Times New Roman"/>
          <w:color w:val="auto"/>
        </w:rPr>
      </w:pPr>
    </w:p>
    <w:tbl>
      <w:tblPr>
        <w:tblW w:w="958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95"/>
        <w:gridCol w:w="1650"/>
        <w:gridCol w:w="3260"/>
        <w:gridCol w:w="2383"/>
      </w:tblGrid>
      <w:tr w:rsidR="004F6277" w:rsidRPr="00F84B64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 Case ID: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UC-MB-01</w:t>
            </w:r>
          </w:p>
        </w:tc>
      </w:tr>
      <w:tr w:rsidR="004F6277" w:rsidRPr="00F84B64" w:rsidTr="00F84B64">
        <w:trPr>
          <w:trHeight w:val="4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Name Use case: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Create Banner</w:t>
            </w:r>
          </w:p>
        </w:tc>
      </w:tr>
      <w:tr w:rsidR="004F6277" w:rsidRPr="00F84B64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Hai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Tran</w:t>
            </w: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165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</w:p>
        </w:tc>
        <w:tc>
          <w:tcPr>
            <w:tcW w:w="32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updated:</w:t>
            </w:r>
          </w:p>
        </w:tc>
        <w:tc>
          <w:tcPr>
            <w:tcW w:w="238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Primary actor: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Admin create new banner </w:t>
            </w:r>
          </w:p>
        </w:tc>
      </w:tr>
      <w:tr w:rsidR="004F6277" w:rsidRPr="00F84B64" w:rsidTr="00F84B64">
        <w:trPr>
          <w:trHeight w:val="13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Main Success flow: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“Banner” tab</w:t>
            </w:r>
          </w:p>
          <w:p w:rsidR="0095616D" w:rsidRPr="00F84B64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display “Banner” page</w:t>
            </w:r>
          </w:p>
          <w:p w:rsidR="0095616D" w:rsidRPr="00F84B64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425" w:hanging="360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click button “Create”</w:t>
            </w:r>
          </w:p>
          <w:p w:rsidR="0095616D" w:rsidRPr="00F84B64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show form choose content(images)</w:t>
            </w:r>
          </w:p>
          <w:p w:rsidR="0095616D" w:rsidRPr="00F84B64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Admin choose images </w:t>
            </w:r>
          </w:p>
          <w:p w:rsidR="0095616D" w:rsidRPr="00F84B64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click button “Save”</w:t>
            </w:r>
          </w:p>
          <w:p w:rsidR="0095616D" w:rsidRPr="00F84B64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save data into database</w:t>
            </w:r>
          </w:p>
          <w:p w:rsidR="0095616D" w:rsidRPr="00F84B64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notify “Success”</w:t>
            </w:r>
          </w:p>
          <w:p w:rsidR="0095616D" w:rsidRPr="00F84B64" w:rsidRDefault="0095616D" w:rsidP="00B66947">
            <w:pPr>
              <w:numPr>
                <w:ilvl w:val="1"/>
                <w:numId w:val="67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6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Sub flows: 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66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Alternative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AF1: Admin click cancel ( after step 3)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System show alert dialog “ Do you want to save in draft”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Admin click button “Yes”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save banner into draft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System back to “Banner” page</w:t>
            </w:r>
          </w:p>
        </w:tc>
      </w:tr>
      <w:tr w:rsidR="004F6277" w:rsidRPr="00F84B64" w:rsidTr="00F84B64">
        <w:trPr>
          <w:trHeight w:val="1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45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Image size too large for display (begin in step 3):</w:t>
            </w:r>
          </w:p>
          <w:p w:rsidR="0095616D" w:rsidRPr="00F84B64" w:rsidRDefault="0095616D" w:rsidP="00F84B64">
            <w:pPr>
              <w:spacing w:after="0" w:line="240" w:lineRule="auto"/>
              <w:ind w:left="107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System notify “ Resize images for fit with System”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              5. System back to form choose content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EF2: System can’t connect to database ( after step 4)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5. System notify “ Can’t connect to database, please try again”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move to 404 page</w:t>
            </w:r>
          </w:p>
        </w:tc>
      </w:tr>
      <w:tr w:rsidR="004F6277" w:rsidRPr="00F84B64" w:rsidTr="00F84B64">
        <w:trPr>
          <w:trHeight w:val="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Trigger: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64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4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must have logged in with user’s account</w:t>
            </w:r>
          </w:p>
        </w:tc>
      </w:tr>
      <w:tr w:rsidR="004F6277" w:rsidRPr="00F84B64" w:rsidTr="00F84B64">
        <w:trPr>
          <w:trHeight w:val="7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B66947">
            <w:pPr>
              <w:numPr>
                <w:ilvl w:val="0"/>
                <w:numId w:val="62"/>
              </w:numPr>
              <w:spacing w:before="0" w:after="0" w:line="240" w:lineRule="auto"/>
              <w:ind w:hanging="360"/>
              <w:rPr>
                <w:rFonts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Successful: Create new banner successfully.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8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rPr>
          <w:trHeight w:val="52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9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000"/>
        </w:trPr>
        <w:tc>
          <w:tcPr>
            <w:tcW w:w="2295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Requirement:</w:t>
            </w:r>
          </w:p>
        </w:tc>
        <w:tc>
          <w:tcPr>
            <w:tcW w:w="729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</w:tbl>
    <w:p w:rsidR="0095616D" w:rsidRPr="00F84B64" w:rsidRDefault="0095616D" w:rsidP="0095616D">
      <w:pPr>
        <w:spacing w:before="100" w:after="280" w:line="240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9598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460"/>
        <w:gridCol w:w="1470"/>
        <w:gridCol w:w="3230"/>
        <w:gridCol w:w="2438"/>
      </w:tblGrid>
      <w:tr w:rsidR="004F6277" w:rsidRPr="00F84B64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 Case ID: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UC-MB-02</w:t>
            </w:r>
          </w:p>
        </w:tc>
      </w:tr>
      <w:tr w:rsidR="004F6277" w:rsidRPr="00F84B64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Name Use case: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View Banner</w:t>
            </w:r>
          </w:p>
        </w:tc>
      </w:tr>
      <w:tr w:rsidR="004F6277" w:rsidRPr="00F84B64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Hai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Tran</w:t>
            </w: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147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</w:p>
        </w:tc>
        <w:tc>
          <w:tcPr>
            <w:tcW w:w="323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updated:</w:t>
            </w:r>
          </w:p>
        </w:tc>
        <w:tc>
          <w:tcPr>
            <w:tcW w:w="243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Primary actor: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</w:t>
            </w:r>
          </w:p>
        </w:tc>
      </w:tr>
      <w:tr w:rsidR="004F6277" w:rsidRPr="00F84B64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Admin, Editor, Education staff, User view banner </w:t>
            </w:r>
          </w:p>
        </w:tc>
      </w:tr>
      <w:tr w:rsidR="004F6277" w:rsidRPr="00F84B64" w:rsidTr="00F84B64">
        <w:trPr>
          <w:trHeight w:val="13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Main Success flow: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access website</w:t>
            </w:r>
          </w:p>
          <w:p w:rsidR="0095616D" w:rsidRPr="00F84B64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show content of website</w:t>
            </w:r>
          </w:p>
          <w:p w:rsidR="0095616D" w:rsidRPr="00F84B64" w:rsidRDefault="0095616D" w:rsidP="00B66947">
            <w:pPr>
              <w:numPr>
                <w:ilvl w:val="2"/>
                <w:numId w:val="67"/>
              </w:numPr>
              <w:spacing w:after="0" w:line="240" w:lineRule="auto"/>
              <w:ind w:left="1260" w:right="72" w:hanging="435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view banner</w:t>
            </w:r>
          </w:p>
          <w:p w:rsidR="0095616D" w:rsidRPr="00F84B64" w:rsidRDefault="0095616D" w:rsidP="00B66947">
            <w:pPr>
              <w:numPr>
                <w:ilvl w:val="2"/>
                <w:numId w:val="67"/>
              </w:numPr>
              <w:spacing w:before="0" w:after="0" w:line="240" w:lineRule="auto"/>
              <w:ind w:left="1260" w:hanging="435"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Sub flows: 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36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Alternative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5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4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connected with internet</w:t>
            </w:r>
          </w:p>
        </w:tc>
      </w:tr>
      <w:tr w:rsidR="004F6277" w:rsidRPr="00F84B64" w:rsidTr="00F84B64">
        <w:trPr>
          <w:trHeight w:val="6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Successful: View banner successfully.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8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rPr>
          <w:trHeight w:val="52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9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000"/>
        </w:trPr>
        <w:tc>
          <w:tcPr>
            <w:tcW w:w="246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Requirement:</w:t>
            </w:r>
          </w:p>
        </w:tc>
        <w:tc>
          <w:tcPr>
            <w:tcW w:w="7138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2007"/>
        <w:gridCol w:w="3304"/>
        <w:gridCol w:w="2302"/>
      </w:tblGrid>
      <w:tr w:rsidR="004F6277" w:rsidRPr="00F84B64" w:rsidTr="00F84B64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UC-MB-03</w:t>
            </w:r>
          </w:p>
        </w:tc>
      </w:tr>
      <w:tr w:rsidR="004F6277" w:rsidRPr="00F84B64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Show-Hide Banner</w:t>
            </w:r>
          </w:p>
        </w:tc>
      </w:tr>
      <w:tr w:rsidR="004F6277" w:rsidRPr="00F84B64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Hai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Tran</w:t>
            </w: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00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</w:p>
        </w:tc>
        <w:tc>
          <w:tcPr>
            <w:tcW w:w="330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updated:</w:t>
            </w:r>
          </w:p>
        </w:tc>
        <w:tc>
          <w:tcPr>
            <w:tcW w:w="230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do show/hide banner</w:t>
            </w:r>
          </w:p>
        </w:tc>
      </w:tr>
      <w:tr w:rsidR="004F6277" w:rsidRPr="00F84B64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Admin choose “Manage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banner”tab</w:t>
            </w:r>
            <w:proofErr w:type="spellEnd"/>
          </w:p>
          <w:p w:rsidR="0095616D" w:rsidRPr="00F84B64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display “Manage banner” page</w:t>
            </w:r>
          </w:p>
          <w:p w:rsidR="0095616D" w:rsidRPr="00F84B64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show/hide banner displayed in page</w:t>
            </w:r>
          </w:p>
          <w:p w:rsidR="0095616D" w:rsidRPr="00F84B64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save information into database</w:t>
            </w:r>
          </w:p>
          <w:p w:rsidR="0095616D" w:rsidRPr="00F84B64" w:rsidRDefault="0095616D" w:rsidP="00B66947">
            <w:pPr>
              <w:numPr>
                <w:ilvl w:val="3"/>
                <w:numId w:val="67"/>
              </w:numPr>
              <w:spacing w:before="0" w:after="0" w:line="240" w:lineRule="auto"/>
              <w:ind w:left="1261"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45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 1: System can’t connect database (after step 3):</w:t>
            </w:r>
          </w:p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4. System notify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“ Can’t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connect to database, please try again!”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System move to 404 page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must login</w:t>
            </w:r>
          </w:p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banner</w:t>
            </w:r>
          </w:p>
        </w:tc>
      </w:tr>
      <w:tr w:rsidR="004F6277" w:rsidRPr="00F84B64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Successful: Show/hide banner successfully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High</w:t>
            </w:r>
          </w:p>
        </w:tc>
      </w:tr>
      <w:tr w:rsidR="004F6277" w:rsidRPr="00F84B64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0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9"/>
        <w:gridCol w:w="3296"/>
        <w:gridCol w:w="2318"/>
      </w:tblGrid>
      <w:tr w:rsidR="004F6277" w:rsidRPr="00F84B64" w:rsidTr="00F84B64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UC-MB-04</w:t>
            </w:r>
          </w:p>
        </w:tc>
      </w:tr>
      <w:tr w:rsidR="004F6277" w:rsidRPr="00F84B64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Edit Banner</w:t>
            </w:r>
          </w:p>
        </w:tc>
      </w:tr>
      <w:tr w:rsidR="004F6277" w:rsidRPr="00F84B64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Hai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Tran</w:t>
            </w: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199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</w:p>
        </w:tc>
        <w:tc>
          <w:tcPr>
            <w:tcW w:w="329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updated:</w:t>
            </w:r>
          </w:p>
        </w:tc>
        <w:tc>
          <w:tcPr>
            <w:tcW w:w="2318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edit banner</w:t>
            </w:r>
          </w:p>
        </w:tc>
      </w:tr>
      <w:tr w:rsidR="004F6277" w:rsidRPr="00F84B64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“Manage banner” tab</w:t>
            </w:r>
          </w:p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display “Manage banner” page</w:t>
            </w:r>
          </w:p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banner</w:t>
            </w:r>
          </w:p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show content banner</w:t>
            </w:r>
          </w:p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edit banner</w:t>
            </w:r>
          </w:p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“Save”</w:t>
            </w:r>
          </w:p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save content to database</w:t>
            </w:r>
          </w:p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notify “Success”</w:t>
            </w:r>
          </w:p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show content edited</w:t>
            </w:r>
          </w:p>
          <w:p w:rsidR="0095616D" w:rsidRPr="00F84B64" w:rsidRDefault="0095616D" w:rsidP="00B66947">
            <w:pPr>
              <w:numPr>
                <w:ilvl w:val="0"/>
                <w:numId w:val="63"/>
              </w:numPr>
              <w:spacing w:before="0" w:after="0" w:line="240" w:lineRule="auto"/>
              <w:ind w:left="991" w:firstLine="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AF1: Admin click button “Cancel”( after step 5)</w:t>
            </w:r>
          </w:p>
          <w:p w:rsidR="0095616D" w:rsidRPr="00F84B64" w:rsidRDefault="0095616D" w:rsidP="00F84B64">
            <w:pPr>
              <w:spacing w:after="0" w:line="240" w:lineRule="auto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show alert dialog” Do you want to save this into draft?”</w:t>
            </w:r>
          </w:p>
          <w:p w:rsidR="0095616D" w:rsidRPr="00F84B64" w:rsidRDefault="0095616D" w:rsidP="00F84B64">
            <w:pPr>
              <w:spacing w:after="0" w:line="240" w:lineRule="auto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Admin click button “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Yes|No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>”</w:t>
            </w:r>
          </w:p>
          <w:p w:rsidR="0095616D" w:rsidRPr="00F84B64" w:rsidRDefault="0095616D" w:rsidP="00F84B64">
            <w:pPr>
              <w:spacing w:after="0" w:line="240" w:lineRule="auto"/>
              <w:ind w:left="720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8. System back to “Manage banner” page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45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Images size can’t be fitted with System (after step 5):</w:t>
            </w:r>
          </w:p>
          <w:p w:rsidR="0095616D" w:rsidRPr="00F84B64" w:rsidRDefault="0095616D" w:rsidP="00F84B64">
            <w:pPr>
              <w:spacing w:after="0" w:line="240" w:lineRule="auto"/>
              <w:ind w:left="107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System notify “ Can’t solve images size”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                 6. System back to edit form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      EF2: System can’t connect to database (after step 6)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                 7. System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notify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“Can’t connect to database, please try again!”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                 8. System move to 404 page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must login with user’s account.</w:t>
            </w:r>
          </w:p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be connected internet</w:t>
            </w:r>
          </w:p>
        </w:tc>
      </w:tr>
      <w:tr w:rsidR="004F6277" w:rsidRPr="00F84B64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Successful: Edit banner successfully</w:t>
            </w:r>
          </w:p>
        </w:tc>
      </w:tr>
      <w:tr w:rsidR="004F6277" w:rsidRPr="00F84B64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High</w:t>
            </w:r>
          </w:p>
        </w:tc>
      </w:tr>
      <w:tr w:rsidR="004F6277" w:rsidRPr="00F84B64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0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9600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1987"/>
        <w:gridCol w:w="1994"/>
        <w:gridCol w:w="3276"/>
        <w:gridCol w:w="2343"/>
      </w:tblGrid>
      <w:tr w:rsidR="004F6277" w:rsidRPr="00F84B64" w:rsidTr="00F84B64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 Case ID: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UC-MB-05</w:t>
            </w:r>
          </w:p>
        </w:tc>
      </w:tr>
      <w:tr w:rsidR="004F6277" w:rsidRPr="00F84B64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Name Use case: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Delete Banner</w:t>
            </w:r>
          </w:p>
        </w:tc>
      </w:tr>
      <w:tr w:rsidR="004F6277" w:rsidRPr="00F84B64" w:rsidTr="00F84B64">
        <w:trPr>
          <w:trHeight w:val="4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Hai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Tran</w:t>
            </w: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1994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</w:p>
        </w:tc>
        <w:tc>
          <w:tcPr>
            <w:tcW w:w="3276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updated:</w:t>
            </w:r>
          </w:p>
        </w:tc>
        <w:tc>
          <w:tcPr>
            <w:tcW w:w="2343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Primary actor: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delete banner</w:t>
            </w:r>
          </w:p>
        </w:tc>
      </w:tr>
      <w:tr w:rsidR="004F6277" w:rsidRPr="00F84B64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Main Success flow: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“Manage banner”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show interface manage banner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banner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show content banner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delete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show alert “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Ok|Cancel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>”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“Ok”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update database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notify “Success”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update interface</w:t>
            </w:r>
          </w:p>
          <w:p w:rsidR="0095616D" w:rsidRPr="00F84B64" w:rsidRDefault="0095616D" w:rsidP="00B66947">
            <w:pPr>
              <w:numPr>
                <w:ilvl w:val="0"/>
                <w:numId w:val="64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6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Sub flows: 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66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Alternative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AF1: User click button “Cancel”( after step 5)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back to “Manage banner” page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3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45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System can’t connect to database (after step 7):</w:t>
            </w:r>
          </w:p>
          <w:p w:rsidR="0095616D" w:rsidRPr="00F84B64" w:rsidRDefault="0095616D" w:rsidP="00F84B64">
            <w:pPr>
              <w:spacing w:after="0" w:line="240" w:lineRule="auto"/>
              <w:ind w:left="107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8. System notify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“ Can’t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connect to database, please try again!”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                 9. System move to 404 page</w:t>
            </w:r>
          </w:p>
        </w:tc>
      </w:tr>
      <w:tr w:rsidR="004F6277" w:rsidRPr="00F84B64" w:rsidTr="00F84B64">
        <w:trPr>
          <w:trHeight w:val="7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64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4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must login</w:t>
            </w:r>
          </w:p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banner</w:t>
            </w:r>
          </w:p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inside “Manage banner” page</w:t>
            </w:r>
          </w:p>
        </w:tc>
      </w:tr>
      <w:tr w:rsidR="004F6277" w:rsidRPr="00F84B64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Successful: Delete banner successfully</w:t>
            </w:r>
          </w:p>
        </w:tc>
      </w:tr>
      <w:tr w:rsidR="004F6277" w:rsidRPr="00F84B64" w:rsidTr="00F84B64">
        <w:trPr>
          <w:trHeight w:val="58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High</w:t>
            </w:r>
          </w:p>
        </w:tc>
      </w:tr>
      <w:tr w:rsidR="004F6277" w:rsidRPr="00F84B64" w:rsidTr="00F84B64">
        <w:trPr>
          <w:trHeight w:val="52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9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000"/>
        </w:trPr>
        <w:tc>
          <w:tcPr>
            <w:tcW w:w="198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Special Requirement:</w:t>
            </w:r>
          </w:p>
        </w:tc>
        <w:tc>
          <w:tcPr>
            <w:tcW w:w="7613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9606" w:type="dxa"/>
        <w:tblInd w:w="-120" w:type="dxa"/>
        <w:tblLayout w:type="fixed"/>
        <w:tblLook w:val="0400" w:firstRow="0" w:lastRow="0" w:firstColumn="0" w:lastColumn="0" w:noHBand="0" w:noVBand="1"/>
      </w:tblPr>
      <w:tblGrid>
        <w:gridCol w:w="2220"/>
        <w:gridCol w:w="1740"/>
        <w:gridCol w:w="3267"/>
        <w:gridCol w:w="2379"/>
      </w:tblGrid>
      <w:tr w:rsidR="004F6277" w:rsidRPr="00F84B64" w:rsidTr="00F84B64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 Case ID: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center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UC-MB-06</w:t>
            </w:r>
          </w:p>
        </w:tc>
      </w:tr>
      <w:tr w:rsidR="004F6277" w:rsidRPr="00F84B64" w:rsidTr="00F84B64">
        <w:trPr>
          <w:trHeight w:val="4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Name Use case: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Arrange Images</w:t>
            </w:r>
          </w:p>
        </w:tc>
      </w:tr>
      <w:tr w:rsidR="004F6277" w:rsidRPr="00F84B64" w:rsidTr="00F84B64">
        <w:trPr>
          <w:trHeight w:val="9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jc w:val="both"/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Hai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Tran</w:t>
            </w: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4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174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</w:p>
        </w:tc>
        <w:tc>
          <w:tcPr>
            <w:tcW w:w="3267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jc w:val="both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updated:</w:t>
            </w:r>
          </w:p>
        </w:tc>
        <w:tc>
          <w:tcPr>
            <w:tcW w:w="2379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101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Primary actor: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arrange images in banner</w:t>
            </w:r>
          </w:p>
        </w:tc>
      </w:tr>
      <w:tr w:rsidR="004F6277" w:rsidRPr="00F84B64" w:rsidTr="00F84B64">
        <w:trPr>
          <w:trHeight w:val="13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Main Success flow: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“Manage banner”</w:t>
            </w:r>
          </w:p>
          <w:p w:rsidR="0095616D" w:rsidRPr="00F84B64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display “Manage banner” page</w:t>
            </w:r>
          </w:p>
          <w:p w:rsidR="0095616D" w:rsidRPr="00F84B64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chooses pop-ups to arrange images</w:t>
            </w:r>
          </w:p>
          <w:p w:rsidR="0095616D" w:rsidRPr="00F84B64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chooses images to arrange</w:t>
            </w:r>
          </w:p>
          <w:p w:rsidR="0095616D" w:rsidRPr="00F84B64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click button “Save”</w:t>
            </w:r>
          </w:p>
          <w:p w:rsidR="0095616D" w:rsidRPr="00F84B64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save information into database</w:t>
            </w:r>
          </w:p>
          <w:p w:rsidR="0095616D" w:rsidRPr="00F84B64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notify “Arrange successfully”</w:t>
            </w:r>
          </w:p>
          <w:p w:rsidR="0095616D" w:rsidRPr="00F84B64" w:rsidRDefault="0095616D" w:rsidP="00B66947">
            <w:pPr>
              <w:numPr>
                <w:ilvl w:val="0"/>
                <w:numId w:val="65"/>
              </w:numPr>
              <w:spacing w:before="0" w:after="0" w:line="240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rPr>
          <w:trHeight w:val="6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Sub flows: 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66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Alternative flows: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 : Admin cancel arrange pop-up ( after step 3 )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Admin click button “Cancel”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5. System back to “Manage banner” page</w:t>
            </w:r>
          </w:p>
        </w:tc>
      </w:tr>
      <w:tr w:rsidR="004F6277" w:rsidRPr="00F84B64" w:rsidTr="00F84B64">
        <w:trPr>
          <w:trHeight w:val="1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Exception flows:</w:t>
            </w:r>
          </w:p>
        </w:tc>
        <w:tc>
          <w:tcPr>
            <w:tcW w:w="7386" w:type="dxa"/>
            <w:gridSpan w:val="3"/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System can’t connect to database (after step 4)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5.  System notify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“ Can’t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connect to database, please try again!”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move to 404 page</w:t>
            </w:r>
          </w:p>
        </w:tc>
      </w:tr>
      <w:tr w:rsidR="004F6277" w:rsidRPr="00F84B64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64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4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inside “Manage banner” page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must login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banner</w:t>
            </w:r>
          </w:p>
        </w:tc>
      </w:tr>
      <w:tr w:rsidR="004F6277" w:rsidRPr="00F84B64" w:rsidTr="00F84B64">
        <w:trPr>
          <w:trHeight w:val="7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Successful: Arrange images successfully</w:t>
            </w:r>
          </w:p>
        </w:tc>
      </w:tr>
      <w:tr w:rsidR="004F6277" w:rsidRPr="00F84B64" w:rsidTr="00F84B64">
        <w:trPr>
          <w:trHeight w:val="58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High</w:t>
            </w:r>
          </w:p>
        </w:tc>
      </w:tr>
      <w:tr w:rsidR="004F6277" w:rsidRPr="00F84B64" w:rsidTr="00F84B64">
        <w:trPr>
          <w:trHeight w:val="5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  <w:tr w:rsidR="004F6277" w:rsidRPr="00F84B64" w:rsidTr="00F84B64">
        <w:trPr>
          <w:trHeight w:val="62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rPr>
          <w:trHeight w:val="1000"/>
        </w:trPr>
        <w:tc>
          <w:tcPr>
            <w:tcW w:w="2220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  <w:vAlign w:val="center"/>
          </w:tcPr>
          <w:p w:rsidR="0095616D" w:rsidRPr="00F84B64" w:rsidRDefault="0095616D" w:rsidP="00F84B64">
            <w:pPr>
              <w:spacing w:after="0" w:line="240" w:lineRule="auto"/>
              <w:ind w:left="72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Requirement:</w:t>
            </w:r>
          </w:p>
        </w:tc>
        <w:tc>
          <w:tcPr>
            <w:tcW w:w="7386" w:type="dxa"/>
            <w:gridSpan w:val="3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left w:w="120" w:type="dxa"/>
              <w:right w:w="120" w:type="dxa"/>
            </w:tcMar>
          </w:tcPr>
          <w:p w:rsidR="0095616D" w:rsidRPr="00F84B64" w:rsidRDefault="0095616D" w:rsidP="00F84B64">
            <w:pPr>
              <w:spacing w:after="0" w:line="240" w:lineRule="auto"/>
              <w:ind w:left="720" w:right="72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N/A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spacing w:line="259" w:lineRule="auto"/>
        <w:rPr>
          <w:rFonts w:cs="Times New Roman"/>
          <w:color w:val="auto"/>
        </w:rPr>
      </w:pPr>
    </w:p>
    <w:p w:rsidR="0095616D" w:rsidRPr="00F84B64" w:rsidRDefault="0095616D" w:rsidP="0095616D">
      <w:pPr>
        <w:widowControl w:val="0"/>
        <w:spacing w:after="0" w:line="276" w:lineRule="auto"/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26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UC-MQA-01 : Send questions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12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12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Brief Description: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User send the question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User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User click “Q&amp;A” tab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User access “Q&amp;A” page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Success: User send question successfully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System displays “Q&amp;A” page include question form. </w:t>
            </w:r>
          </w:p>
          <w:p w:rsidR="0095616D" w:rsidRPr="00F84B64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User fill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information into question form.</w:t>
            </w:r>
          </w:p>
          <w:p w:rsidR="0095616D" w:rsidRPr="00F84B64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User click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button”Send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>”</w:t>
            </w:r>
          </w:p>
          <w:p w:rsidR="0095616D" w:rsidRPr="00F84B64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check input.</w:t>
            </w:r>
          </w:p>
          <w:p w:rsidR="0095616D" w:rsidRPr="00F84B64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save data into database</w:t>
            </w:r>
          </w:p>
          <w:p w:rsidR="0095616D" w:rsidRPr="00F84B64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notify “ Send successfully”</w:t>
            </w:r>
          </w:p>
          <w:p w:rsidR="0095616D" w:rsidRPr="00F84B64" w:rsidRDefault="0095616D" w:rsidP="00B66947">
            <w:pPr>
              <w:numPr>
                <w:ilvl w:val="0"/>
                <w:numId w:val="68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 : User cancel send question (after step 2)</w:t>
            </w:r>
          </w:p>
          <w:p w:rsidR="0095616D" w:rsidRPr="00F84B64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User click button “Cancel”</w:t>
            </w:r>
          </w:p>
          <w:p w:rsidR="0095616D" w:rsidRPr="00F84B64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empty question form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 : User fill invalid information (after step 3)</w:t>
            </w:r>
          </w:p>
          <w:p w:rsidR="0095616D" w:rsidRPr="00F84B64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4.System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notify: “Invalid input, please try again!”</w:t>
            </w:r>
          </w:p>
          <w:p w:rsidR="0095616D" w:rsidRPr="00F84B64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5.System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focus on wrong field.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EF3 : System can’t connect to database (after step 5 )</w:t>
            </w:r>
          </w:p>
          <w:p w:rsidR="0095616D" w:rsidRPr="00F84B64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6.System notify “Can’t connect database, please try again”</w:t>
            </w:r>
          </w:p>
          <w:p w:rsidR="0095616D" w:rsidRPr="00F84B64" w:rsidRDefault="0095616D" w:rsidP="00F84B64">
            <w:pPr>
              <w:spacing w:line="259" w:lineRule="auto"/>
              <w:ind w:left="1080"/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7.System move to 404 page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Name, Email: &lt;= 100 characters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Question: &lt;= 500 characters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Email: have @...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Priority: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Low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679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UC-MQA-02 : Answer questions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 answer the question, Mail server send answer to User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Mail server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 click “Q&amp;A” tab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 inside “Q&amp;A”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 must login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Mail server must active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User must have email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Success: Answer has been sent to User successfully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 choose question to answer</w:t>
            </w:r>
          </w:p>
          <w:p w:rsidR="0095616D" w:rsidRPr="00F84B64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System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display answer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form.</w:t>
            </w:r>
          </w:p>
          <w:p w:rsidR="0095616D" w:rsidRPr="00F84B64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 write answer</w:t>
            </w:r>
          </w:p>
          <w:p w:rsidR="0095616D" w:rsidRPr="00F84B64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 click button “Send”</w:t>
            </w:r>
          </w:p>
          <w:p w:rsidR="0095616D" w:rsidRPr="00F84B64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call Mail server send answer to User</w:t>
            </w:r>
          </w:p>
          <w:p w:rsidR="0095616D" w:rsidRPr="00F84B64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save answer into database</w:t>
            </w:r>
          </w:p>
          <w:p w:rsidR="0095616D" w:rsidRPr="00F84B64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notify “Send answer successfully”</w:t>
            </w:r>
          </w:p>
          <w:p w:rsidR="0095616D" w:rsidRPr="00F84B64" w:rsidRDefault="0095616D" w:rsidP="00B66947">
            <w:pPr>
              <w:numPr>
                <w:ilvl w:val="0"/>
                <w:numId w:val="70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>.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Alternate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AF1: Admin cancel send answer (after step 3)</w:t>
            </w:r>
          </w:p>
          <w:p w:rsidR="0095616D" w:rsidRPr="00F84B64" w:rsidRDefault="0095616D" w:rsidP="00B66947">
            <w:pPr>
              <w:numPr>
                <w:ilvl w:val="0"/>
                <w:numId w:val="71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Admin, Editor, Education staff click button “Cancel” </w:t>
            </w:r>
          </w:p>
          <w:p w:rsidR="0095616D" w:rsidRPr="00F84B64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save answer into draft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System can’t connect to database (after step 5)</w:t>
            </w:r>
          </w:p>
          <w:p w:rsidR="0095616D" w:rsidRPr="00F84B64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notify “Can’t connect database, please try later”</w:t>
            </w:r>
          </w:p>
          <w:p w:rsidR="0095616D" w:rsidRPr="00F84B64" w:rsidRDefault="0095616D" w:rsidP="00B66947">
            <w:pPr>
              <w:numPr>
                <w:ilvl w:val="0"/>
                <w:numId w:val="69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move to 404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Include View Question function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UC-MQA-03 : View questions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tabs>
                <w:tab w:val="left" w:pos="4530"/>
              </w:tabs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view questions have been answered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choose “Q&amp;A” tab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 inside “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Q&amp;A”page</w:t>
            </w:r>
            <w:proofErr w:type="spellEnd"/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System must have questions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Post-Conditions: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Success: Admin, Editor, Education staff, User view questions have been answered successfully.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display “Q&amp;A” page</w:t>
            </w:r>
          </w:p>
          <w:p w:rsidR="0095616D" w:rsidRPr="00F84B64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choose question that they want to view</w:t>
            </w:r>
          </w:p>
          <w:p w:rsidR="0095616D" w:rsidRPr="00F84B64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show an answer of question</w:t>
            </w:r>
          </w:p>
          <w:p w:rsidR="0095616D" w:rsidRPr="00F84B64" w:rsidRDefault="0095616D" w:rsidP="00B66947">
            <w:pPr>
              <w:numPr>
                <w:ilvl w:val="0"/>
                <w:numId w:val="72"/>
              </w:numPr>
              <w:spacing w:before="0" w:after="160" w:line="259" w:lineRule="auto"/>
              <w:ind w:hanging="360"/>
              <w:contextualSpacing/>
              <w:rPr>
                <w:rFonts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System can’t connect to database (after step 2)</w:t>
            </w:r>
          </w:p>
          <w:p w:rsidR="0095616D" w:rsidRPr="00F84B64" w:rsidRDefault="0095616D" w:rsidP="00B66947">
            <w:pPr>
              <w:numPr>
                <w:ilvl w:val="0"/>
                <w:numId w:val="7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notify “Can’t connect to database, please try again”</w:t>
            </w:r>
          </w:p>
          <w:p w:rsidR="0095616D" w:rsidRPr="00F84B64" w:rsidRDefault="0095616D" w:rsidP="00B66947">
            <w:pPr>
              <w:numPr>
                <w:ilvl w:val="0"/>
                <w:numId w:val="73"/>
              </w:numPr>
              <w:spacing w:before="0" w:after="160" w:line="259" w:lineRule="auto"/>
              <w:ind w:hanging="360"/>
              <w:contextualSpacing/>
              <w:rPr>
                <w:rFonts w:eastAsia="Times New Roman" w:cs="Times New Roman"/>
                <w:color w:val="auto"/>
                <w:szCs w:val="24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move to 404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070"/>
        <w:gridCol w:w="2216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lastRenderedPageBreak/>
              <w:t>UC-MQA-04 : Approve questions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21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21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approve questions have been answered to show on website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inside “Q&amp;A”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Questions must have been answered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Success: Admin approve question successfully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1. Admin choose “Q&amp;A” tab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2. System display “Q&amp;A”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3. Admin choose question has not approved yet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System display detail of this question.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Admin read detail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6. Admin click button “Approve &amp; Post” 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System update information into database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8. System show updated status of question on “Q&amp;A”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9. System notify “Approve success”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10. 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AF1: Admin cancel approve question (after step 5)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show alert dialog “ Ok | Cancel”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Admin click button “Ok”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8. System back to “Q&amp;A” page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Exception Flows: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 : System can’t connect with database ( after step 6)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7. System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notify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“Can’t connect to database, please try again!”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8. System move to 404 page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Include View Question &amp; Answer Question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High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207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6884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UC-MQA-05 : Search questions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Admin, Editor, Education staff,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User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search the question posted in website.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choose “Q&amp;A” tab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inside “Q&amp;A”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Success :Admin, Editor, Education staff, User search question posted </w:t>
            </w: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in list of frequently asked questions successfully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Basic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1. System display “Q&amp;A” page.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2. Admin, Editor, Education staff, User input key search into find box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3. Admin, Editor, Education staff, User click button “Search”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System select question match with key search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System display list of related question.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6. 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Actors did not enter information ( after step 1)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2. System display notify “Please enter information”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3. System still in “Q&amp;A”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EF2: System don’t have question match with key search (after step 3)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System notify “Question not found”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System show blank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Low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UC-PU-01 : Create Pop-ups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Creator: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creates new pop-up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“Manage Pop-ups” tab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inside Manage Pop-ups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internet connected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Success :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Admin creates pop-up successfully.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1. System display “Manage pop-ups”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2. Admin clicks button “Create Pop-up”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3. System display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create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pop-up GUI.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Admin adds image &amp; set timer for pop-up.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Admin clicks button “Save”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check input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save data into database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System notify “ Create successfully”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8. 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 : Admin cancels create pop-up ( after step 4 )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System show alert dialog “ Ok | Cancel”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Admin clicks button “Ok”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System save data into draft version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8. System back to “Manage Popups”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Admin does not fill all information (after step 6 )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System notify “Please fill all information”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8. System focus into blank field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EF2 : System can’t connect with database (after step 5)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notify “ Can’t connect database , please try later”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System move to 404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High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8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160"/>
        <w:gridCol w:w="2130"/>
        <w:gridCol w:w="2175"/>
        <w:gridCol w:w="2493"/>
      </w:tblGrid>
      <w:tr w:rsidR="004F6277" w:rsidRPr="00F84B64" w:rsidTr="00F84B64">
        <w:tc>
          <w:tcPr>
            <w:tcW w:w="8958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UC-PU-02 : View Pop-ups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13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13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view pop-up on website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Admin, Editor, Education staff, User must access website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System must have internet connected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Post-Conditions: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Success :Admin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>, Editor, Education staff, User view pop-up successfully.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1. System display Pop-ups on screen.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2. 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216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679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UC-PU-03 : Show-Hide Pop-ups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show/hide the pop-up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chooses “Manage Pop-ups” tab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Pre-Conditions: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inside “Manage Pop-ups”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internet connected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pop-ups activating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Success :Admin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show/hide  pop-up successfully.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1. System display “Manage pop-ups”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2. Admin show/hide pop-ups displayed in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3. System save information into database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4. 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System can’t connect to database ( after step 2)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3. System notify “Can’t connect to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database,please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try later”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System move to 404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Include View pop-ups function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UC-PU-04 : Edit Pop-ups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Creation date: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Admin edits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informations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of pop-up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chooses “Manage Pop-ups” tab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inside “Manage Pop-ups”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internet connected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Admin must login 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pop-ups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Success :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Admin edits  pop-up successfully.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1. System display “Manage pop-ups”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2. Admin chooses pop-ups to edit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3. System display “Edit pop-up” form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Admin edits information of pop-up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Admin clicks button “Save”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check input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System save information into database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8. System notify “Edit successfully”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9. 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 : Admin cancels create pop-up ( after step 4 )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System show alert dialog “ Ok | Cancel”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Admin clicks button “Ok”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System back to “Manage Pop-ups”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Exception Flows: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Admin does not fill full information (after step 5)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6. System notify “ Please fill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al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information”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7. System focus into empty field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EF2: System can’t connect to database (after step 7)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8. System notify “Can’t connect to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database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,please</w:t>
            </w:r>
            <w:proofErr w:type="spellEnd"/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try again!”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9. System move to 404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Include View pop-ups function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UC-PU-05 : Delete Pop-ups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Creator: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delete pop-up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choose “Manage Pop-ups” tab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inside “Manage Pop-ups”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must login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System must have pop-ups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Post-Conditions: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Success :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Admin delete pop-up successfully.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1. System display “Manage pop-ups”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2. Admin delete pop-ups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3. System show alert dialog “Ok | Cancel”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Admin click button “OK”.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System update information into database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notify “Delete success”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7. 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 : Admin cancel delete pop-up ( after step 2 )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3. System back to “Manage Pop-ups”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System can’t connect to database (after step 4)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5. System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notify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“Can’t connect to database, please try again!”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6. System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move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to 404 page.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Relationships: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Include View pop-ups function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tbl>
      <w:tblPr>
        <w:tblW w:w="8954" w:type="dxa"/>
        <w:tblInd w:w="17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36"/>
        <w:gridCol w:w="2350"/>
        <w:gridCol w:w="2175"/>
        <w:gridCol w:w="2493"/>
      </w:tblGrid>
      <w:tr w:rsidR="004F6277" w:rsidRPr="00F84B64" w:rsidTr="00F84B64">
        <w:tc>
          <w:tcPr>
            <w:tcW w:w="8954" w:type="dxa"/>
            <w:gridSpan w:val="4"/>
            <w:shd w:val="clear" w:color="auto" w:fill="FF333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b/>
                <w:color w:val="auto"/>
                <w:szCs w:val="24"/>
              </w:rPr>
              <w:t>UC-PU-06 : Arrange Pop-ups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Creator: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Khoi</w:t>
            </w:r>
            <w:proofErr w:type="spell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Nguyen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Person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Creation date:</w:t>
            </w:r>
          </w:p>
        </w:tc>
        <w:tc>
          <w:tcPr>
            <w:tcW w:w="2350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5/12/2016</w:t>
            </w:r>
          </w:p>
        </w:tc>
        <w:tc>
          <w:tcPr>
            <w:tcW w:w="2175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Date Update:</w:t>
            </w:r>
          </w:p>
        </w:tc>
        <w:tc>
          <w:tcPr>
            <w:tcW w:w="2493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Brief Description: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arrange images in pop-up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Primary Actors: 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Trigger: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click “Manage Pop-ups” tab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Pre-Conditions: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inside “Manage Pop-ups”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Admin must login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System must have pop-ups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Post-Conditions: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Success :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Admin arrange images in pop-up successfully.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Basic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1. System display “Manage pop-ups” page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2. Admin chooses pop-ups to arrange images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3. Admin chooses images to arrange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Admin click button “Save”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System save information into database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6. System notify “Arrange successfully”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7. End of </w:t>
            </w:r>
            <w:proofErr w:type="spellStart"/>
            <w:r w:rsidRPr="00F84B64">
              <w:rPr>
                <w:rFonts w:eastAsia="Times New Roman" w:cs="Times New Roman"/>
                <w:color w:val="auto"/>
                <w:szCs w:val="24"/>
              </w:rPr>
              <w:t>usecase</w:t>
            </w:r>
            <w:proofErr w:type="spellEnd"/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Alternate Flow: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AF1 : Admin cancel arrange pop-up ( after step 3 )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4. Admin click button “Cancel”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5. System back to “Manage Pop-ups”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Exception Flows: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EF1: System can’t connect to database (after step 4)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5.  System notify </w:t>
            </w:r>
            <w:proofErr w:type="gramStart"/>
            <w:r w:rsidRPr="00F84B64">
              <w:rPr>
                <w:rFonts w:eastAsia="Times New Roman" w:cs="Times New Roman"/>
                <w:color w:val="auto"/>
                <w:szCs w:val="24"/>
              </w:rPr>
              <w:t>“ Can’t</w:t>
            </w:r>
            <w:proofErr w:type="gramEnd"/>
            <w:r w:rsidRPr="00F84B64">
              <w:rPr>
                <w:rFonts w:eastAsia="Times New Roman" w:cs="Times New Roman"/>
                <w:color w:val="auto"/>
                <w:szCs w:val="24"/>
              </w:rPr>
              <w:t xml:space="preserve"> connect to database, please try again!”</w:t>
            </w:r>
          </w:p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6. System move to 404 page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lastRenderedPageBreak/>
              <w:t>Relationships: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Include View pop-ups function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Business Rules: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Priority: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Frequency of use: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Medium</w:t>
            </w:r>
          </w:p>
        </w:tc>
      </w:tr>
      <w:tr w:rsidR="004F6277" w:rsidRPr="00F84B64" w:rsidTr="00F84B64">
        <w:tc>
          <w:tcPr>
            <w:tcW w:w="1936" w:type="dxa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Special Requirements:</w:t>
            </w:r>
          </w:p>
        </w:tc>
        <w:tc>
          <w:tcPr>
            <w:tcW w:w="7018" w:type="dxa"/>
            <w:gridSpan w:val="3"/>
          </w:tcPr>
          <w:p w:rsidR="0095616D" w:rsidRPr="00F84B64" w:rsidRDefault="0095616D" w:rsidP="00F84B64">
            <w:pPr>
              <w:rPr>
                <w:rFonts w:cs="Times New Roman"/>
                <w:color w:val="auto"/>
              </w:rPr>
            </w:pPr>
            <w:r w:rsidRPr="00F84B64">
              <w:rPr>
                <w:rFonts w:eastAsia="Times New Roman" w:cs="Times New Roman"/>
                <w:color w:val="auto"/>
                <w:szCs w:val="24"/>
              </w:rPr>
              <w:t>None</w:t>
            </w:r>
          </w:p>
        </w:tc>
      </w:tr>
    </w:tbl>
    <w:p w:rsidR="0095616D" w:rsidRPr="00F84B64" w:rsidRDefault="0095616D" w:rsidP="0095616D">
      <w:pPr>
        <w:rPr>
          <w:rFonts w:cs="Times New Roman"/>
          <w:color w:val="auto"/>
        </w:rPr>
      </w:pPr>
    </w:p>
    <w:p w:rsidR="0095616D" w:rsidRPr="00F84B64" w:rsidRDefault="00F84B64" w:rsidP="00F84B64">
      <w:pPr>
        <w:pStyle w:val="Heading1"/>
        <w:numPr>
          <w:ilvl w:val="0"/>
          <w:numId w:val="59"/>
        </w:numPr>
        <w:rPr>
          <w:rFonts w:ascii="Times New Roman" w:hAnsi="Times New Roman" w:cs="Times New Roman"/>
        </w:rPr>
      </w:pPr>
      <w:r w:rsidRPr="00F84B64">
        <w:rPr>
          <w:rFonts w:ascii="Times New Roman" w:hAnsi="Times New Roman" w:cs="Times New Roman"/>
        </w:rPr>
        <w:t>Usecase Diagram</w:t>
      </w:r>
    </w:p>
    <w:p w:rsidR="00F84B64" w:rsidRDefault="00F84B64" w:rsidP="00F84B64">
      <w:pPr>
        <w:keepNext/>
      </w:pPr>
      <w:r>
        <w:rPr>
          <w:rFonts w:cs="Times New Roman"/>
          <w:noProof/>
          <w:color w:val="auto"/>
          <w:lang w:eastAsia="en-US"/>
        </w:rPr>
        <w:drawing>
          <wp:inline distT="0" distB="0" distL="0" distR="0" wp14:anchorId="16EAB992" wp14:editId="45DDDB0C">
            <wp:extent cx="5452110" cy="3140075"/>
            <wp:effectExtent l="0" t="0" r="0" b="3175"/>
            <wp:docPr id="3" name="Picture 3" descr="C:\Users\LAPTOP24H\Desktop\New folder\usecase diagram\ChangeLanguage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LAPTOP24H\Desktop\New folder\usecase diagram\ChangeLanguages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140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616D" w:rsidRDefault="00F84B64" w:rsidP="00F84B64">
      <w:pPr>
        <w:pStyle w:val="Caption"/>
      </w:pPr>
      <w:r>
        <w:t xml:space="preserve">Figure </w:t>
      </w:r>
      <w:fldSimple w:instr=" SEQ Figure \* ARABIC ">
        <w:r>
          <w:rPr>
            <w:noProof/>
          </w:rPr>
          <w:t>1</w:t>
        </w:r>
      </w:fldSimple>
      <w:r>
        <w:t>: Change Language</w:t>
      </w:r>
    </w:p>
    <w:p w:rsidR="00F84B64" w:rsidRDefault="00F84B64" w:rsidP="00F84B64"/>
    <w:p w:rsidR="00F84B64" w:rsidRPr="00F84B64" w:rsidRDefault="00F84B64" w:rsidP="00F84B64">
      <w:bookmarkStart w:id="32" w:name="_GoBack"/>
      <w:r>
        <w:rPr>
          <w:noProof/>
          <w:lang w:eastAsia="en-US"/>
        </w:rPr>
        <w:lastRenderedPageBreak/>
        <w:drawing>
          <wp:inline distT="0" distB="0" distL="0" distR="0">
            <wp:extent cx="5184775" cy="4218305"/>
            <wp:effectExtent l="0" t="0" r="0" b="0"/>
            <wp:docPr id="4" name="Picture 4" descr="C:\Users\LAPTOP24H\Desktop\New folder\usecase diagram\ManageAccoun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LAPTOP24H\Desktop\New folder\usecase diagram\ManageAccount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4775" cy="42183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32"/>
    </w:p>
    <w:p w:rsidR="00543620" w:rsidRDefault="00543620" w:rsidP="005943DD">
      <w:pPr>
        <w:rPr>
          <w:rFonts w:cs="Times New Roman"/>
          <w:color w:val="auto"/>
        </w:rPr>
      </w:pPr>
    </w:p>
    <w:p w:rsidR="00F84B64" w:rsidRDefault="00F84B64" w:rsidP="005943DD">
      <w:pPr>
        <w:rPr>
          <w:rFonts w:cs="Times New Roman"/>
          <w:color w:val="auto"/>
        </w:rPr>
      </w:pPr>
      <w:r>
        <w:rPr>
          <w:rFonts w:cs="Times New Roman"/>
          <w:noProof/>
          <w:color w:val="auto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5" name="Picture 5" descr="C:\Users\LAPTOP24H\Desktop\New folder\usecase diagram\ManageBanne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LAPTOP24H\Desktop\New folder\usecase diagram\ManageBanner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Default="00F84B64" w:rsidP="005943DD">
      <w:pPr>
        <w:rPr>
          <w:rFonts w:cs="Times New Roman"/>
          <w:color w:val="auto"/>
        </w:rPr>
      </w:pPr>
    </w:p>
    <w:p w:rsidR="00F84B64" w:rsidRDefault="00F84B64" w:rsidP="005943DD">
      <w:pPr>
        <w:rPr>
          <w:rFonts w:cs="Times New Roman"/>
          <w:color w:val="auto"/>
        </w:rPr>
      </w:pPr>
    </w:p>
    <w:p w:rsidR="00F84B64" w:rsidRDefault="00F84B64" w:rsidP="005943DD">
      <w:pPr>
        <w:rPr>
          <w:rFonts w:cs="Times New Roman"/>
          <w:color w:val="auto"/>
        </w:rPr>
      </w:pPr>
      <w:r>
        <w:rPr>
          <w:rFonts w:cs="Times New Roman"/>
          <w:noProof/>
          <w:color w:val="auto"/>
          <w:lang w:eastAsia="en-US"/>
        </w:rPr>
        <w:drawing>
          <wp:inline distT="0" distB="0" distL="0" distR="0">
            <wp:extent cx="5356860" cy="2812415"/>
            <wp:effectExtent l="0" t="0" r="0" b="6985"/>
            <wp:docPr id="6" name="Picture 6" descr="C:\Users\LAPTOP24H\Desktop\New folder\usecase diagram\ManageCat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LAPTOP24H\Desktop\New folder\usecase diagram\ManageCat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2812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Default="00F84B64" w:rsidP="005943DD">
      <w:pPr>
        <w:rPr>
          <w:rFonts w:cs="Times New Roman"/>
          <w:color w:val="auto"/>
        </w:rPr>
      </w:pPr>
    </w:p>
    <w:p w:rsidR="00F84B64" w:rsidRDefault="00F84B64" w:rsidP="005943DD">
      <w:pPr>
        <w:rPr>
          <w:rFonts w:cs="Times New Roman"/>
          <w:color w:val="auto"/>
        </w:rPr>
      </w:pPr>
      <w:r>
        <w:rPr>
          <w:rFonts w:cs="Times New Roman"/>
          <w:noProof/>
          <w:color w:val="auto"/>
          <w:lang w:eastAsia="en-US"/>
        </w:rPr>
        <w:lastRenderedPageBreak/>
        <w:drawing>
          <wp:inline distT="0" distB="0" distL="0" distR="0">
            <wp:extent cx="5356860" cy="3933825"/>
            <wp:effectExtent l="0" t="0" r="0" b="9525"/>
            <wp:docPr id="7" name="Picture 7" descr="C:\Users\LAPTOP24H\Desktop\New folder\usecase diagram\ManageExaminati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LAPTOP24H\Desktop\New folder\usecase diagram\ManageExamination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56860" cy="3933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Default="00F84B64" w:rsidP="005943DD">
      <w:pPr>
        <w:rPr>
          <w:rFonts w:cs="Times New Roman"/>
          <w:color w:val="auto"/>
        </w:rPr>
      </w:pPr>
    </w:p>
    <w:p w:rsidR="00F84B64" w:rsidRDefault="00F84B64" w:rsidP="005943DD">
      <w:pPr>
        <w:rPr>
          <w:rFonts w:cs="Times New Roman"/>
          <w:color w:val="auto"/>
        </w:rPr>
      </w:pPr>
    </w:p>
    <w:p w:rsidR="00F84B64" w:rsidRDefault="00F84B64" w:rsidP="005943DD">
      <w:pPr>
        <w:rPr>
          <w:rFonts w:cs="Times New Roman"/>
          <w:color w:val="auto"/>
        </w:rPr>
      </w:pPr>
      <w:r>
        <w:rPr>
          <w:rFonts w:cs="Times New Roman"/>
          <w:noProof/>
          <w:color w:val="auto"/>
          <w:lang w:eastAsia="en-US"/>
        </w:rPr>
        <w:lastRenderedPageBreak/>
        <w:drawing>
          <wp:inline distT="0" distB="0" distL="0" distR="0">
            <wp:extent cx="5486400" cy="6509581"/>
            <wp:effectExtent l="0" t="0" r="0" b="5715"/>
            <wp:docPr id="8" name="Picture 8" descr="C:\Users\LAPTOP24H\Desktop\New folder\usecase diagram\ManageNew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LAPTOP24H\Desktop\New folder\usecase diagram\ManageNews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6509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Default="00F84B64" w:rsidP="005943DD">
      <w:pPr>
        <w:rPr>
          <w:rFonts w:cs="Times New Roman"/>
          <w:color w:val="auto"/>
        </w:rPr>
      </w:pPr>
    </w:p>
    <w:p w:rsidR="00F84B64" w:rsidRDefault="00F84B64" w:rsidP="005943DD">
      <w:pPr>
        <w:rPr>
          <w:rFonts w:cs="Times New Roman"/>
          <w:color w:val="auto"/>
        </w:rPr>
      </w:pPr>
    </w:p>
    <w:p w:rsidR="00F84B64" w:rsidRDefault="00F84B64" w:rsidP="005943DD">
      <w:pPr>
        <w:rPr>
          <w:rFonts w:cs="Times New Roman"/>
          <w:color w:val="auto"/>
        </w:rPr>
      </w:pPr>
      <w:r>
        <w:rPr>
          <w:rFonts w:cs="Times New Roman"/>
          <w:noProof/>
          <w:color w:val="auto"/>
          <w:lang w:eastAsia="en-US"/>
        </w:rPr>
        <w:lastRenderedPageBreak/>
        <w:drawing>
          <wp:inline distT="0" distB="0" distL="0" distR="0">
            <wp:extent cx="5452110" cy="4028440"/>
            <wp:effectExtent l="0" t="0" r="0" b="0"/>
            <wp:docPr id="9" name="Picture 9" descr="C:\Users\LAPTOP24H\Desktop\New folder\usecase diagram\ManagePopu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LAPTOP24H\Desktop\New folder\usecase diagram\ManagePopus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4028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84B64" w:rsidRDefault="00F84B64" w:rsidP="005943DD">
      <w:pPr>
        <w:rPr>
          <w:rFonts w:cs="Times New Roman"/>
          <w:color w:val="auto"/>
        </w:rPr>
      </w:pPr>
    </w:p>
    <w:p w:rsidR="00F84B64" w:rsidRPr="00F84B64" w:rsidRDefault="00F84B64" w:rsidP="005943DD">
      <w:pPr>
        <w:rPr>
          <w:rFonts w:cs="Times New Roman"/>
          <w:color w:val="auto"/>
        </w:rPr>
      </w:pPr>
      <w:r>
        <w:rPr>
          <w:rFonts w:cs="Times New Roman"/>
          <w:noProof/>
          <w:color w:val="auto"/>
          <w:lang w:eastAsia="en-US"/>
        </w:rPr>
        <w:drawing>
          <wp:inline distT="0" distB="0" distL="0" distR="0">
            <wp:extent cx="5452110" cy="3459480"/>
            <wp:effectExtent l="0" t="0" r="0" b="7620"/>
            <wp:docPr id="10" name="Picture 10" descr="C:\Users\LAPTOP24H\Desktop\New folder\usecase diagram\ManageQ&amp;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LAPTOP24H\Desktop\New folder\usecase diagram\ManageQ&amp;A.pn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2110" cy="3459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F84B64" w:rsidRPr="00F84B64">
      <w:headerReference w:type="default" r:id="rId20"/>
      <w:footerReference w:type="default" r:id="rId21"/>
      <w:headerReference w:type="first" r:id="rId22"/>
      <w:footerReference w:type="first" r:id="rId23"/>
      <w:pgSz w:w="12240" w:h="15840"/>
      <w:pgMar w:top="1728" w:right="1800" w:bottom="1440" w:left="180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A560C" w:rsidRDefault="00DA560C">
      <w:pPr>
        <w:spacing w:before="0" w:after="0" w:line="240" w:lineRule="auto"/>
      </w:pPr>
      <w:r>
        <w:separator/>
      </w:r>
    </w:p>
  </w:endnote>
  <w:endnote w:type="continuationSeparator" w:id="0">
    <w:p w:rsidR="00DA560C" w:rsidRDefault="00DA560C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nstantia">
    <w:panose1 w:val="02030602050306030303"/>
    <w:charset w:val="00"/>
    <w:family w:val="roman"/>
    <w:pitch w:val="variable"/>
    <w:sig w:usb0="A00002EF" w:usb1="4000204B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45566105"/>
      <w:docPartObj>
        <w:docPartGallery w:val="Page Numbers (Bottom of Page)"/>
        <w:docPartUnique/>
      </w:docPartObj>
    </w:sdtPr>
    <w:sdtEndPr>
      <w:rPr>
        <w:color w:val="808080" w:themeColor="background1" w:themeShade="80"/>
        <w:spacing w:val="60"/>
      </w:rPr>
    </w:sdtEndPr>
    <w:sdtContent>
      <w:p w:rsidR="00F84B64" w:rsidRDefault="00F84B64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1B5F6D" w:rsidRPr="001B5F6D">
          <w:rPr>
            <w:b/>
            <w:bCs/>
            <w:noProof/>
          </w:rPr>
          <w:t>88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808080" w:themeColor="background1" w:themeShade="80"/>
            <w:spacing w:val="60"/>
          </w:rPr>
          <w:t>Page</w:t>
        </w:r>
      </w:p>
    </w:sdtContent>
  </w:sdt>
  <w:p w:rsidR="00F84B64" w:rsidRPr="00F25C85" w:rsidRDefault="00F84B64">
    <w:pPr>
      <w:pStyle w:val="Footer"/>
      <w:rPr>
        <w:rFonts w:asciiTheme="majorHAnsi" w:hAnsiTheme="majorHAnsi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4B64" w:rsidRDefault="00F84B64">
    <w:pPr>
      <w:pStyle w:val="Footer"/>
    </w:pPr>
    <w:r>
      <w:rPr>
        <w:noProof/>
        <w:lang w:eastAsia="en-US"/>
      </w:rPr>
      <mc:AlternateContent>
        <mc:Choice Requires="wps">
          <w:drawing>
            <wp:anchor distT="0" distB="0" distL="114300" distR="114300" simplePos="0" relativeHeight="251659264" behindDoc="0" locked="0" layoutInCell="1" allowOverlap="0" wp14:anchorId="447FB597" wp14:editId="726644FC">
              <wp:simplePos x="0" y="0"/>
              <wp:positionH relativeFrom="margin">
                <wp:posOffset>441960</wp:posOffset>
              </wp:positionH>
              <wp:positionV relativeFrom="margin">
                <wp:posOffset>8049260</wp:posOffset>
              </wp:positionV>
              <wp:extent cx="3943350" cy="265176"/>
              <wp:effectExtent l="0" t="0" r="7620" b="0"/>
              <wp:wrapSquare wrapText="bothSides"/>
              <wp:docPr id="20" name="Text Box 20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943350" cy="265176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F84B64" w:rsidRPr="00D567EE" w:rsidRDefault="00F84B64" w:rsidP="002E3E8B">
                          <w:pPr>
                            <w:pStyle w:val="ContactInfo"/>
                            <w:rPr>
                              <w:rFonts w:asciiTheme="majorHAnsi" w:hAnsiTheme="majorHAnsi"/>
                            </w:rPr>
                          </w:pP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Name"/>
                              <w:tag w:val=""/>
                              <w:id w:val="98928780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BSS - Team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Course Title"/>
                              <w:tag w:val=""/>
                              <w:id w:val="1304034387"/>
      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Capstone Project</w:t>
                              </w:r>
                            </w:sdtContent>
                          </w:sdt>
                          <w:r w:rsidRPr="00D567EE">
                            <w:rPr>
                              <w:rFonts w:asciiTheme="majorHAnsi" w:hAnsiTheme="majorHAnsi"/>
                            </w:rPr>
                            <w:t> | </w:t>
                          </w:r>
                          <w:sdt>
                            <w:sdtPr>
                              <w:rPr>
                                <w:rFonts w:asciiTheme="majorHAnsi" w:hAnsiTheme="majorHAnsi"/>
                              </w:rPr>
                              <w:alias w:val="Date"/>
                              <w:tag w:val=""/>
                              <w:id w:val="1956987791"/>
                              <w:dataBinding w:prefixMappings="xmlns:ns0='http://schemas.microsoft.com/office/2006/coverPageProps' " w:xpath="/ns0:CoverPageProperties[1]/ns0:PublishDate[1]" w:storeItemID="{55AF091B-3C7A-41E3-B477-F2FDAA23CFDA}"/>
                              <w:date w:fullDate="2016-11-16T00:00:00Z">
                                <w:dateFormat w:val="MMMM d, yyyy"/>
                                <w:lid w:val="en-US"/>
                                <w:storeMappedDataAs w:val="dateTime"/>
                                <w:calendar w:val="gregorian"/>
                              </w:date>
                            </w:sdtPr>
                            <w:sdtContent>
                              <w:r>
                                <w:rPr>
                                  <w:rFonts w:asciiTheme="majorHAnsi" w:hAnsiTheme="majorHAnsi"/>
                                </w:rPr>
                                <w:t>November 16, 2016</w:t>
                              </w:r>
                            </w:sdtContent>
                          </w:sdt>
                        </w:p>
                      </w:txbxContent>
                    </wps:txbx>
                    <wps:bodyPr rot="0" spcFirstLastPara="0" vertOverflow="overflow" horzOverflow="overflow" vert="horz" wrap="square" lIns="0" tIns="45720" rIns="0" bIns="45720" numCol="1" spcCol="0" rtlCol="0" fromWordArt="0" anchor="t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95000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20" o:spid="_x0000_s1026" type="#_x0000_t202" style="position:absolute;left:0;text-align:left;margin-left:34.8pt;margin-top:633.8pt;width:310.5pt;height:20.9pt;z-index:251659264;visibility:visible;mso-wrap-style:square;mso-width-percent:950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95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" o:allowoverlap="f" filled="f" stroked="f" strokeweight=".5pt">
              <v:textbox style="mso-fit-shape-to-text:t" inset="0,,0">
                <w:txbxContent>
                  <w:p w:rsidR="00492D96" w:rsidRPr="00D567EE" w:rsidRDefault="00B66947" w:rsidP="002E3E8B">
                    <w:pPr>
                      <w:pStyle w:val="ContactInfo"/>
                      <w:rPr>
                        <w:rFonts w:asciiTheme="majorHAnsi" w:hAnsiTheme="majorHAnsi"/>
                      </w:rPr>
                    </w:pPr>
                    <w:sdt>
                      <w:sdtPr>
                        <w:rPr>
                          <w:rFonts w:asciiTheme="majorHAnsi" w:hAnsiTheme="majorHAnsi"/>
                        </w:rPr>
                        <w:alias w:val="Name"/>
                        <w:tag w:val=""/>
                        <w:id w:val="989287807"/>
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<w:text/>
                      </w:sdtPr>
                      <w:sdtEndPr/>
                      <w:sdtContent>
                        <w:r w:rsidR="00492D96">
                          <w:rPr>
                            <w:rFonts w:asciiTheme="majorHAnsi" w:hAnsiTheme="majorHAnsi"/>
                          </w:rPr>
                          <w:t>BSS - Team</w:t>
                        </w:r>
                      </w:sdtContent>
                    </w:sdt>
                    <w:r w:rsidR="00492D96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Course Title"/>
                        <w:tag w:val=""/>
                        <w:id w:val="1304034387"/>
                        <w:dataBinding w:prefixMappings="xmlns:ns0='http://purl.org/dc/elements/1.1/' xmlns:ns1='http://schemas.openxmlformats.org/package/2006/metadata/core-properties' " w:xpath="/ns1:coreProperties[1]/ns1:keywords[1]" w:storeItemID="{6C3C8BC8-F283-45AE-878A-BAB7291924A1}"/>
                        <w:text/>
                      </w:sdtPr>
                      <w:sdtEndPr/>
                      <w:sdtContent>
                        <w:r w:rsidR="00492D96">
                          <w:rPr>
                            <w:rFonts w:asciiTheme="majorHAnsi" w:hAnsiTheme="majorHAnsi"/>
                          </w:rPr>
                          <w:t>Capstone Project</w:t>
                        </w:r>
                      </w:sdtContent>
                    </w:sdt>
                    <w:r w:rsidR="00492D96" w:rsidRPr="00D567EE">
                      <w:rPr>
                        <w:rFonts w:asciiTheme="majorHAnsi" w:hAnsiTheme="majorHAnsi"/>
                      </w:rPr>
                      <w:t> | </w:t>
                    </w:r>
                    <w:sdt>
                      <w:sdtPr>
                        <w:rPr>
                          <w:rFonts w:asciiTheme="majorHAnsi" w:hAnsiTheme="majorHAnsi"/>
                        </w:rPr>
                        <w:alias w:val="Date"/>
                        <w:tag w:val=""/>
                        <w:id w:val="1956987791"/>
                        <w:dataBinding w:prefixMappings="xmlns:ns0='http://schemas.microsoft.com/office/2006/coverPageProps' " w:xpath="/ns0:CoverPageProperties[1]/ns0:PublishDate[1]" w:storeItemID="{55AF091B-3C7A-41E3-B477-F2FDAA23CFDA}"/>
                        <w:date w:fullDate="2016-11-16T00:00:00Z">
                          <w:dateFormat w:val="MMMM d, yyyy"/>
                          <w:lid w:val="en-US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7B0279">
                          <w:rPr>
                            <w:rFonts w:asciiTheme="majorHAnsi" w:hAnsiTheme="majorHAnsi"/>
                          </w:rPr>
                          <w:t>November 16, 2016</w:t>
                        </w:r>
                      </w:sdtContent>
                    </w:sdt>
                  </w:p>
                </w:txbxContent>
              </v:textbox>
              <w10:wrap type="square" anchorx="margin" anchory="margin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A560C" w:rsidRDefault="00DA560C">
      <w:pPr>
        <w:spacing w:before="0" w:after="0" w:line="240" w:lineRule="auto"/>
      </w:pPr>
      <w:r>
        <w:separator/>
      </w:r>
    </w:p>
  </w:footnote>
  <w:footnote w:type="continuationSeparator" w:id="0">
    <w:p w:rsidR="00DA560C" w:rsidRDefault="00DA560C">
      <w:pPr>
        <w:spacing w:before="0"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4B64" w:rsidRPr="00D567EE" w:rsidRDefault="00F84B64">
    <w:pPr>
      <w:pStyle w:val="Header"/>
      <w:rPr>
        <w:szCs w:val="24"/>
      </w:rPr>
    </w:pP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Title"/>
        <w:id w:val="78404852"/>
        <w:showingPlcHdr/>
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<w:text/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 xml:space="preserve">     </w:t>
        </w:r>
      </w:sdtContent>
    </w:sdt>
    <w:r>
      <w:rPr>
        <w:rFonts w:asciiTheme="majorHAnsi" w:eastAsiaTheme="majorEastAsia" w:hAnsiTheme="majorHAnsi" w:cstheme="majorBidi"/>
        <w:color w:val="00A0B8" w:themeColor="accent1"/>
        <w:szCs w:val="24"/>
      </w:rPr>
      <w:ptab w:relativeTo="margin" w:alignment="right" w:leader="none"/>
    </w:r>
    <w:sdt>
      <w:sdtPr>
        <w:rPr>
          <w:rFonts w:asciiTheme="majorHAnsi" w:eastAsiaTheme="majorEastAsia" w:hAnsiTheme="majorHAnsi" w:cstheme="majorBidi"/>
          <w:color w:val="00A0B8" w:themeColor="accent1"/>
          <w:szCs w:val="24"/>
        </w:rPr>
        <w:alias w:val="Date"/>
        <w:id w:val="78404859"/>
        <w:dataBinding w:prefixMappings="xmlns:ns0='http://schemas.microsoft.com/office/2006/coverPageProps'" w:xpath="/ns0:CoverPageProperties[1]/ns0:PublishDate[1]" w:storeItemID="{55AF091B-3C7A-41E3-B477-F2FDAA23CFDA}"/>
        <w:date w:fullDate="2016-11-16T00:00:00Z">
          <w:dateFormat w:val="MMMM d, yyyy"/>
          <w:lid w:val="en-US"/>
          <w:storeMappedDataAs w:val="dateTime"/>
          <w:calendar w:val="gregorian"/>
        </w:date>
      </w:sdtPr>
      <w:sdtContent>
        <w:r>
          <w:rPr>
            <w:rFonts w:asciiTheme="majorHAnsi" w:eastAsiaTheme="majorEastAsia" w:hAnsiTheme="majorHAnsi" w:cstheme="majorBidi"/>
            <w:color w:val="00A0B8" w:themeColor="accent1"/>
            <w:szCs w:val="24"/>
          </w:rPr>
          <w:t>November 16, 2016</w:t>
        </w:r>
      </w:sdtContent>
    </w:sdt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F84B64" w:rsidRDefault="00F84B64" w:rsidP="00554E70">
    <w:pPr>
      <w:pStyle w:val="Header"/>
      <w:jc w:val="center"/>
    </w:pPr>
    <w:r>
      <w:rPr>
        <w:noProof/>
        <w:lang w:eastAsia="en-US"/>
      </w:rPr>
      <w:drawing>
        <wp:inline distT="0" distB="0" distL="0" distR="0">
          <wp:extent cx="1507250" cy="381000"/>
          <wp:effectExtent l="0" t="0" r="0" b="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logo VLU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507250" cy="38100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B87E3E76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FFFFFF89"/>
    <w:multiLevelType w:val="singleLevel"/>
    <w:tmpl w:val="1206D1A0"/>
    <w:lvl w:ilvl="0">
      <w:start w:val="1"/>
      <w:numFmt w:val="bullet"/>
      <w:pStyle w:val="ListBullet"/>
      <w:lvlText w:val="−"/>
      <w:lvlJc w:val="left"/>
      <w:pPr>
        <w:ind w:left="720" w:hanging="360"/>
      </w:pPr>
      <w:rPr>
        <w:rFonts w:ascii="Century Gothic" w:hAnsi="Century Gothic" w:hint="default"/>
        <w:color w:val="0D0D0D" w:themeColor="text1" w:themeTint="F2"/>
      </w:rPr>
    </w:lvl>
  </w:abstractNum>
  <w:abstractNum w:abstractNumId="2">
    <w:nsid w:val="00E46C22"/>
    <w:multiLevelType w:val="multilevel"/>
    <w:tmpl w:val="2CAC07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">
    <w:nsid w:val="02FA51EA"/>
    <w:multiLevelType w:val="multilevel"/>
    <w:tmpl w:val="66CAEE38"/>
    <w:lvl w:ilvl="0">
      <w:start w:val="1"/>
      <w:numFmt w:val="bullet"/>
      <w:lvlText w:val="●"/>
      <w:lvlJc w:val="left"/>
      <w:pPr>
        <w:ind w:left="720" w:firstLine="360"/>
      </w:pPr>
      <w:rPr>
        <w:rFonts w:ascii="Arial" w:eastAsia="Arial" w:hAnsi="Arial" w:cs="Arial"/>
        <w:sz w:val="20"/>
        <w:szCs w:val="20"/>
      </w:rPr>
    </w:lvl>
    <w:lvl w:ilvl="1">
      <w:start w:val="1"/>
      <w:numFmt w:val="bullet"/>
      <w:lvlText w:val="o"/>
      <w:lvlJc w:val="left"/>
      <w:pPr>
        <w:ind w:left="1440" w:firstLine="1080"/>
      </w:pPr>
      <w:rPr>
        <w:rFonts w:ascii="Arial" w:eastAsia="Arial" w:hAnsi="Arial" w:cs="Arial"/>
        <w:sz w:val="20"/>
        <w:szCs w:val="20"/>
      </w:rPr>
    </w:lvl>
    <w:lvl w:ilvl="2">
      <w:start w:val="1"/>
      <w:numFmt w:val="bullet"/>
      <w:lvlText w:val="▪"/>
      <w:lvlJc w:val="left"/>
      <w:pPr>
        <w:ind w:left="2160" w:firstLine="1800"/>
      </w:pPr>
      <w:rPr>
        <w:rFonts w:ascii="Arial" w:eastAsia="Arial" w:hAnsi="Arial" w:cs="Arial"/>
        <w:sz w:val="20"/>
        <w:szCs w:val="20"/>
      </w:rPr>
    </w:lvl>
    <w:lvl w:ilvl="3">
      <w:start w:val="1"/>
      <w:numFmt w:val="bullet"/>
      <w:lvlText w:val="▪"/>
      <w:lvlJc w:val="left"/>
      <w:pPr>
        <w:ind w:left="2880" w:firstLine="2520"/>
      </w:pPr>
      <w:rPr>
        <w:rFonts w:ascii="Arial" w:eastAsia="Arial" w:hAnsi="Arial" w:cs="Arial"/>
        <w:sz w:val="20"/>
        <w:szCs w:val="20"/>
      </w:rPr>
    </w:lvl>
    <w:lvl w:ilvl="4">
      <w:start w:val="1"/>
      <w:numFmt w:val="bullet"/>
      <w:lvlText w:val="▪"/>
      <w:lvlJc w:val="left"/>
      <w:pPr>
        <w:ind w:left="3600" w:firstLine="3240"/>
      </w:pPr>
      <w:rPr>
        <w:rFonts w:ascii="Arial" w:eastAsia="Arial" w:hAnsi="Arial" w:cs="Arial"/>
        <w:sz w:val="20"/>
        <w:szCs w:val="20"/>
      </w:rPr>
    </w:lvl>
    <w:lvl w:ilvl="5">
      <w:start w:val="1"/>
      <w:numFmt w:val="bullet"/>
      <w:lvlText w:val="▪"/>
      <w:lvlJc w:val="left"/>
      <w:pPr>
        <w:ind w:left="4320" w:firstLine="3960"/>
      </w:pPr>
      <w:rPr>
        <w:rFonts w:ascii="Arial" w:eastAsia="Arial" w:hAnsi="Arial" w:cs="Arial"/>
        <w:sz w:val="20"/>
        <w:szCs w:val="20"/>
      </w:rPr>
    </w:lvl>
    <w:lvl w:ilvl="6">
      <w:start w:val="1"/>
      <w:numFmt w:val="bullet"/>
      <w:lvlText w:val="▪"/>
      <w:lvlJc w:val="left"/>
      <w:pPr>
        <w:ind w:left="5040" w:firstLine="4680"/>
      </w:pPr>
      <w:rPr>
        <w:rFonts w:ascii="Arial" w:eastAsia="Arial" w:hAnsi="Arial" w:cs="Arial"/>
        <w:sz w:val="20"/>
        <w:szCs w:val="20"/>
      </w:rPr>
    </w:lvl>
    <w:lvl w:ilvl="7">
      <w:start w:val="1"/>
      <w:numFmt w:val="bullet"/>
      <w:lvlText w:val="▪"/>
      <w:lvlJc w:val="left"/>
      <w:pPr>
        <w:ind w:left="5760" w:firstLine="5400"/>
      </w:pPr>
      <w:rPr>
        <w:rFonts w:ascii="Arial" w:eastAsia="Arial" w:hAnsi="Arial" w:cs="Arial"/>
        <w:sz w:val="20"/>
        <w:szCs w:val="20"/>
      </w:rPr>
    </w:lvl>
    <w:lvl w:ilvl="8">
      <w:start w:val="1"/>
      <w:numFmt w:val="bullet"/>
      <w:lvlText w:val="▪"/>
      <w:lvlJc w:val="left"/>
      <w:pPr>
        <w:ind w:left="6480" w:firstLine="6120"/>
      </w:pPr>
      <w:rPr>
        <w:rFonts w:ascii="Arial" w:eastAsia="Arial" w:hAnsi="Arial" w:cs="Arial"/>
        <w:sz w:val="20"/>
        <w:szCs w:val="20"/>
      </w:rPr>
    </w:lvl>
  </w:abstractNum>
  <w:abstractNum w:abstractNumId="4">
    <w:nsid w:val="05E1491E"/>
    <w:multiLevelType w:val="multilevel"/>
    <w:tmpl w:val="B030C54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">
    <w:nsid w:val="0E3829B2"/>
    <w:multiLevelType w:val="multilevel"/>
    <w:tmpl w:val="A75059E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">
    <w:nsid w:val="0ECB2A95"/>
    <w:multiLevelType w:val="multilevel"/>
    <w:tmpl w:val="B4745A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">
    <w:nsid w:val="10425A96"/>
    <w:multiLevelType w:val="multilevel"/>
    <w:tmpl w:val="F434178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8">
    <w:nsid w:val="10902918"/>
    <w:multiLevelType w:val="multilevel"/>
    <w:tmpl w:val="7C0C5B7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9">
    <w:nsid w:val="11396379"/>
    <w:multiLevelType w:val="multilevel"/>
    <w:tmpl w:val="F000C78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0">
    <w:nsid w:val="12FB4818"/>
    <w:multiLevelType w:val="multilevel"/>
    <w:tmpl w:val="169473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1">
    <w:nsid w:val="1349163C"/>
    <w:multiLevelType w:val="hybridMultilevel"/>
    <w:tmpl w:val="09C64C8E"/>
    <w:lvl w:ilvl="0" w:tplc="0409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182E55E5"/>
    <w:multiLevelType w:val="hybridMultilevel"/>
    <w:tmpl w:val="43521F82"/>
    <w:lvl w:ilvl="0" w:tplc="B54496E8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  <w:sz w:val="28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183429DE"/>
    <w:multiLevelType w:val="hybridMultilevel"/>
    <w:tmpl w:val="AA203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185826B8"/>
    <w:multiLevelType w:val="multilevel"/>
    <w:tmpl w:val="11461D64"/>
    <w:lvl w:ilvl="0">
      <w:start w:val="1"/>
      <w:numFmt w:val="decimal"/>
      <w:lvlText w:val="%1."/>
      <w:lvlJc w:val="left"/>
      <w:pPr>
        <w:ind w:left="432" w:firstLine="0"/>
      </w:pPr>
      <w:rPr>
        <w:rFonts w:ascii="Calibri" w:eastAsia="Calibri" w:hAnsi="Calibri" w:cs="Calibri"/>
        <w:b/>
        <w:color w:val="2F5496"/>
        <w:sz w:val="48"/>
        <w:szCs w:val="48"/>
      </w:rPr>
    </w:lvl>
    <w:lvl w:ilvl="1">
      <w:start w:val="1"/>
      <w:numFmt w:val="decimal"/>
      <w:lvlText w:val="%1.%2"/>
      <w:lvlJc w:val="left"/>
      <w:pPr>
        <w:ind w:left="576" w:firstLine="0"/>
      </w:pPr>
    </w:lvl>
    <w:lvl w:ilvl="2">
      <w:start w:val="1"/>
      <w:numFmt w:val="decimal"/>
      <w:lvlText w:val="%1.%2.%3"/>
      <w:lvlJc w:val="left"/>
      <w:pPr>
        <w:ind w:left="720" w:firstLine="0"/>
      </w:pPr>
    </w:lvl>
    <w:lvl w:ilvl="3">
      <w:start w:val="1"/>
      <w:numFmt w:val="decimal"/>
      <w:lvlText w:val="%1.%2.%3.%4"/>
      <w:lvlJc w:val="left"/>
      <w:pPr>
        <w:ind w:left="864" w:firstLine="0"/>
      </w:pPr>
    </w:lvl>
    <w:lvl w:ilvl="4">
      <w:start w:val="1"/>
      <w:numFmt w:val="decimal"/>
      <w:lvlText w:val="%1.%2.%3.%4.%5"/>
      <w:lvlJc w:val="left"/>
      <w:pPr>
        <w:ind w:left="1008" w:firstLine="0"/>
      </w:pPr>
    </w:lvl>
    <w:lvl w:ilvl="5">
      <w:start w:val="1"/>
      <w:numFmt w:val="decimal"/>
      <w:lvlText w:val="%1.%2.%3.%4.%5.%6"/>
      <w:lvlJc w:val="left"/>
      <w:pPr>
        <w:ind w:left="1152" w:firstLine="0"/>
      </w:pPr>
    </w:lvl>
    <w:lvl w:ilvl="6">
      <w:start w:val="1"/>
      <w:numFmt w:val="decimal"/>
      <w:lvlText w:val="%1.%2.%3.%4.%5.%6.%7"/>
      <w:lvlJc w:val="left"/>
      <w:pPr>
        <w:ind w:left="1296" w:firstLine="0"/>
      </w:pPr>
    </w:lvl>
    <w:lvl w:ilvl="7">
      <w:start w:val="1"/>
      <w:numFmt w:val="decimal"/>
      <w:lvlText w:val="%1.%2.%3.%4.%5.%6.%7.%8"/>
      <w:lvlJc w:val="left"/>
      <w:pPr>
        <w:ind w:left="1440" w:firstLine="0"/>
      </w:pPr>
    </w:lvl>
    <w:lvl w:ilvl="8">
      <w:start w:val="1"/>
      <w:numFmt w:val="decimal"/>
      <w:lvlText w:val="%1.%2.%3.%4.%5.%6.%7.%8.%9"/>
      <w:lvlJc w:val="left"/>
      <w:pPr>
        <w:ind w:left="1584" w:firstLine="0"/>
      </w:pPr>
    </w:lvl>
  </w:abstractNum>
  <w:abstractNum w:abstractNumId="15">
    <w:nsid w:val="19017FDF"/>
    <w:multiLevelType w:val="hybridMultilevel"/>
    <w:tmpl w:val="F76204BA"/>
    <w:lvl w:ilvl="0" w:tplc="A0E4EE12">
      <w:start w:val="1"/>
      <w:numFmt w:val="decimal"/>
      <w:lvlText w:val="1.%1."/>
      <w:lvlJc w:val="left"/>
      <w:pPr>
        <w:ind w:left="1080" w:hanging="360"/>
      </w:pPr>
      <w:rPr>
        <w:rFonts w:hint="default"/>
        <w:sz w:val="32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6">
    <w:nsid w:val="1B4266A0"/>
    <w:multiLevelType w:val="multilevel"/>
    <w:tmpl w:val="AEEE79BC"/>
    <w:lvl w:ilvl="0">
      <w:start w:val="3"/>
      <w:numFmt w:val="decimal"/>
      <w:lvlText w:val="%1."/>
      <w:lvlJc w:val="left"/>
      <w:pPr>
        <w:ind w:left="1080" w:firstLine="720"/>
      </w:p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17">
    <w:nsid w:val="1C0D661A"/>
    <w:multiLevelType w:val="hybridMultilevel"/>
    <w:tmpl w:val="85628824"/>
    <w:lvl w:ilvl="0" w:tplc="9884ABDC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1D5B5D97"/>
    <w:multiLevelType w:val="multilevel"/>
    <w:tmpl w:val="7B0C04E4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19">
    <w:nsid w:val="219E6BB8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22195137"/>
    <w:multiLevelType w:val="multilevel"/>
    <w:tmpl w:val="FC0039B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1">
    <w:nsid w:val="22C520B5"/>
    <w:multiLevelType w:val="multilevel"/>
    <w:tmpl w:val="DE6C4F9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2">
    <w:nsid w:val="24CD0FA8"/>
    <w:multiLevelType w:val="hybridMultilevel"/>
    <w:tmpl w:val="8F52DF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260539AA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>
    <w:nsid w:val="27B20FC5"/>
    <w:multiLevelType w:val="multilevel"/>
    <w:tmpl w:val="70D4D1CA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5">
    <w:nsid w:val="27C43756"/>
    <w:multiLevelType w:val="multilevel"/>
    <w:tmpl w:val="5F2CA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>
    <w:nsid w:val="2AA8179C"/>
    <w:multiLevelType w:val="multilevel"/>
    <w:tmpl w:val="CE1A5B84"/>
    <w:lvl w:ilvl="0">
      <w:start w:val="4"/>
      <w:numFmt w:val="decimal"/>
      <w:lvlText w:val="%1."/>
      <w:lvlJc w:val="left"/>
      <w:pPr>
        <w:ind w:left="1080" w:firstLine="720"/>
      </w:pPr>
      <w:rPr>
        <w:color w:val="000000"/>
      </w:rPr>
    </w:lvl>
    <w:lvl w:ilvl="1">
      <w:start w:val="1"/>
      <w:numFmt w:val="lowerLetter"/>
      <w:lvlText w:val="%2."/>
      <w:lvlJc w:val="left"/>
      <w:pPr>
        <w:ind w:left="1800" w:firstLine="1440"/>
      </w:pPr>
    </w:lvl>
    <w:lvl w:ilvl="2">
      <w:start w:val="1"/>
      <w:numFmt w:val="lowerRoman"/>
      <w:lvlText w:val="%3."/>
      <w:lvlJc w:val="right"/>
      <w:pPr>
        <w:ind w:left="2520" w:firstLine="2340"/>
      </w:pPr>
    </w:lvl>
    <w:lvl w:ilvl="3">
      <w:start w:val="1"/>
      <w:numFmt w:val="decimal"/>
      <w:lvlText w:val="%4."/>
      <w:lvlJc w:val="left"/>
      <w:pPr>
        <w:ind w:left="3240" w:firstLine="2880"/>
      </w:pPr>
    </w:lvl>
    <w:lvl w:ilvl="4">
      <w:start w:val="1"/>
      <w:numFmt w:val="lowerLetter"/>
      <w:lvlText w:val="%5."/>
      <w:lvlJc w:val="left"/>
      <w:pPr>
        <w:ind w:left="3960" w:firstLine="3600"/>
      </w:pPr>
    </w:lvl>
    <w:lvl w:ilvl="5">
      <w:start w:val="1"/>
      <w:numFmt w:val="lowerRoman"/>
      <w:lvlText w:val="%6."/>
      <w:lvlJc w:val="right"/>
      <w:pPr>
        <w:ind w:left="4680" w:firstLine="4500"/>
      </w:pPr>
    </w:lvl>
    <w:lvl w:ilvl="6">
      <w:start w:val="1"/>
      <w:numFmt w:val="decimal"/>
      <w:lvlText w:val="%7."/>
      <w:lvlJc w:val="left"/>
      <w:pPr>
        <w:ind w:left="5400" w:firstLine="5040"/>
      </w:pPr>
    </w:lvl>
    <w:lvl w:ilvl="7">
      <w:start w:val="1"/>
      <w:numFmt w:val="lowerLetter"/>
      <w:lvlText w:val="%8."/>
      <w:lvlJc w:val="left"/>
      <w:pPr>
        <w:ind w:left="6120" w:firstLine="5760"/>
      </w:pPr>
    </w:lvl>
    <w:lvl w:ilvl="8">
      <w:start w:val="1"/>
      <w:numFmt w:val="lowerRoman"/>
      <w:lvlText w:val="%9."/>
      <w:lvlJc w:val="right"/>
      <w:pPr>
        <w:ind w:left="6840" w:firstLine="6660"/>
      </w:pPr>
    </w:lvl>
  </w:abstractNum>
  <w:abstractNum w:abstractNumId="27">
    <w:nsid w:val="2AC16AC4"/>
    <w:multiLevelType w:val="multilevel"/>
    <w:tmpl w:val="7D92B85A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8">
    <w:nsid w:val="2B6C0FE4"/>
    <w:multiLevelType w:val="multilevel"/>
    <w:tmpl w:val="A02E78B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29">
    <w:nsid w:val="2F516DD6"/>
    <w:multiLevelType w:val="multilevel"/>
    <w:tmpl w:val="E6B0810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0">
    <w:nsid w:val="2FB61AF5"/>
    <w:multiLevelType w:val="multilevel"/>
    <w:tmpl w:val="B178EBE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1">
    <w:nsid w:val="30782DA8"/>
    <w:multiLevelType w:val="hybridMultilevel"/>
    <w:tmpl w:val="67C68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32CF7EAB"/>
    <w:multiLevelType w:val="hybridMultilevel"/>
    <w:tmpl w:val="E944781E"/>
    <w:lvl w:ilvl="0" w:tplc="9A4612E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3441679A"/>
    <w:multiLevelType w:val="multilevel"/>
    <w:tmpl w:val="82B022AA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4">
    <w:nsid w:val="359F5EA4"/>
    <w:multiLevelType w:val="multilevel"/>
    <w:tmpl w:val="16E23208"/>
    <w:lvl w:ilvl="0">
      <w:start w:val="1"/>
      <w:numFmt w:val="decimal"/>
      <w:lvlText w:val="%1."/>
      <w:lvlJc w:val="left"/>
      <w:pPr>
        <w:ind w:left="720" w:firstLine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firstLine="108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firstLine="180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firstLine="252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firstLine="324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firstLine="39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firstLine="468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firstLine="540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firstLine="6120"/>
      </w:pPr>
      <w:rPr>
        <w:u w:val="none"/>
      </w:rPr>
    </w:lvl>
  </w:abstractNum>
  <w:abstractNum w:abstractNumId="35">
    <w:nsid w:val="35D975D9"/>
    <w:multiLevelType w:val="multilevel"/>
    <w:tmpl w:val="A10849F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6">
    <w:nsid w:val="372076A4"/>
    <w:multiLevelType w:val="multilevel"/>
    <w:tmpl w:val="956E0EB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7">
    <w:nsid w:val="37991A77"/>
    <w:multiLevelType w:val="multilevel"/>
    <w:tmpl w:val="E28CAA84"/>
    <w:lvl w:ilvl="0">
      <w:start w:val="4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8">
    <w:nsid w:val="391A67D1"/>
    <w:multiLevelType w:val="multilevel"/>
    <w:tmpl w:val="1A64F6A6"/>
    <w:lvl w:ilvl="0">
      <w:start w:val="1"/>
      <w:numFmt w:val="decimal"/>
      <w:lvlText w:val="%1."/>
      <w:lvlJc w:val="left"/>
      <w:pPr>
        <w:ind w:left="1080" w:firstLine="720"/>
      </w:pPr>
      <w:rPr>
        <w:rFonts w:ascii="Times New Roman" w:eastAsia="Times New Roman" w:hAnsi="Times New Roman" w:cs="Times New Roman"/>
      </w:r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39">
    <w:nsid w:val="3C067772"/>
    <w:multiLevelType w:val="multilevel"/>
    <w:tmpl w:val="4B5C5E2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0">
    <w:nsid w:val="3C624102"/>
    <w:multiLevelType w:val="multilevel"/>
    <w:tmpl w:val="340AD83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1">
    <w:nsid w:val="3CBA5D94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2">
    <w:nsid w:val="3DF804A1"/>
    <w:multiLevelType w:val="multilevel"/>
    <w:tmpl w:val="693450A6"/>
    <w:lvl w:ilvl="0">
      <w:start w:val="1"/>
      <w:numFmt w:val="decimal"/>
      <w:lvlText w:val="%1."/>
      <w:lvlJc w:val="left"/>
      <w:pPr>
        <w:ind w:left="2880" w:firstLine="2520"/>
      </w:pPr>
    </w:lvl>
    <w:lvl w:ilvl="1">
      <w:start w:val="1"/>
      <w:numFmt w:val="lowerLetter"/>
      <w:lvlText w:val="%2."/>
      <w:lvlJc w:val="left"/>
      <w:pPr>
        <w:ind w:left="3600" w:firstLine="3240"/>
      </w:pPr>
    </w:lvl>
    <w:lvl w:ilvl="2">
      <w:start w:val="1"/>
      <w:numFmt w:val="lowerRoman"/>
      <w:lvlText w:val="%3."/>
      <w:lvlJc w:val="right"/>
      <w:pPr>
        <w:ind w:left="4320" w:firstLine="4140"/>
      </w:pPr>
    </w:lvl>
    <w:lvl w:ilvl="3">
      <w:start w:val="1"/>
      <w:numFmt w:val="decimal"/>
      <w:lvlText w:val="%4."/>
      <w:lvlJc w:val="left"/>
      <w:pPr>
        <w:ind w:left="5040" w:firstLine="4680"/>
      </w:pPr>
    </w:lvl>
    <w:lvl w:ilvl="4">
      <w:start w:val="1"/>
      <w:numFmt w:val="lowerLetter"/>
      <w:lvlText w:val="%5."/>
      <w:lvlJc w:val="left"/>
      <w:pPr>
        <w:ind w:left="5760" w:firstLine="5400"/>
      </w:pPr>
    </w:lvl>
    <w:lvl w:ilvl="5">
      <w:start w:val="1"/>
      <w:numFmt w:val="lowerRoman"/>
      <w:lvlText w:val="%6."/>
      <w:lvlJc w:val="right"/>
      <w:pPr>
        <w:ind w:left="6480" w:firstLine="6300"/>
      </w:pPr>
    </w:lvl>
    <w:lvl w:ilvl="6">
      <w:start w:val="1"/>
      <w:numFmt w:val="decimal"/>
      <w:lvlText w:val="%7."/>
      <w:lvlJc w:val="left"/>
      <w:pPr>
        <w:ind w:left="7200" w:firstLine="6840"/>
      </w:pPr>
    </w:lvl>
    <w:lvl w:ilvl="7">
      <w:start w:val="1"/>
      <w:numFmt w:val="lowerLetter"/>
      <w:lvlText w:val="%8."/>
      <w:lvlJc w:val="left"/>
      <w:pPr>
        <w:ind w:left="7920" w:firstLine="7560"/>
      </w:pPr>
    </w:lvl>
    <w:lvl w:ilvl="8">
      <w:start w:val="1"/>
      <w:numFmt w:val="lowerRoman"/>
      <w:lvlText w:val="%9."/>
      <w:lvlJc w:val="right"/>
      <w:pPr>
        <w:ind w:left="8640" w:firstLine="8460"/>
      </w:pPr>
    </w:lvl>
  </w:abstractNum>
  <w:abstractNum w:abstractNumId="43">
    <w:nsid w:val="3EBE4EF5"/>
    <w:multiLevelType w:val="multilevel"/>
    <w:tmpl w:val="A1887E7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44">
    <w:nsid w:val="3F747B9F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>
    <w:nsid w:val="413B412E"/>
    <w:multiLevelType w:val="hybridMultilevel"/>
    <w:tmpl w:val="EAB6FE72"/>
    <w:lvl w:ilvl="0" w:tplc="6C44EC6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>
    <w:nsid w:val="419F412D"/>
    <w:multiLevelType w:val="hybridMultilevel"/>
    <w:tmpl w:val="1DBE5B50"/>
    <w:lvl w:ilvl="0" w:tplc="EE4697B0">
      <w:start w:val="5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7">
    <w:nsid w:val="4E585E4E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8">
    <w:nsid w:val="4EA66F4E"/>
    <w:multiLevelType w:val="hybridMultilevel"/>
    <w:tmpl w:val="2796F95E"/>
    <w:lvl w:ilvl="0" w:tplc="5B08BE22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9">
    <w:nsid w:val="50773BB3"/>
    <w:multiLevelType w:val="multilevel"/>
    <w:tmpl w:val="2362B05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0">
    <w:nsid w:val="51D76696"/>
    <w:multiLevelType w:val="multilevel"/>
    <w:tmpl w:val="BA44701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1">
    <w:nsid w:val="57DD050E"/>
    <w:multiLevelType w:val="multilevel"/>
    <w:tmpl w:val="41109080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2">
    <w:nsid w:val="58F151FD"/>
    <w:multiLevelType w:val="hybridMultilevel"/>
    <w:tmpl w:val="384658E2"/>
    <w:lvl w:ilvl="0" w:tplc="EE4697B0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3">
    <w:nsid w:val="5A4A1C7B"/>
    <w:multiLevelType w:val="multilevel"/>
    <w:tmpl w:val="A4F498F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4">
    <w:nsid w:val="5A8E50F9"/>
    <w:multiLevelType w:val="multilevel"/>
    <w:tmpl w:val="72A6D566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5">
    <w:nsid w:val="5D961616"/>
    <w:multiLevelType w:val="multilevel"/>
    <w:tmpl w:val="0CA6BA5E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56">
    <w:nsid w:val="5DE856EA"/>
    <w:multiLevelType w:val="hybridMultilevel"/>
    <w:tmpl w:val="0BF4EB24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>
    <w:nsid w:val="5E8F5CFA"/>
    <w:multiLevelType w:val="multilevel"/>
    <w:tmpl w:val="A56A791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  <w:sz w:val="36"/>
      </w:rPr>
    </w:lvl>
    <w:lvl w:ilvl="1">
      <w:start w:val="2"/>
      <w:numFmt w:val="decimal"/>
      <w:isLgl/>
      <w:lvlText w:val="%1.%2."/>
      <w:lvlJc w:val="left"/>
      <w:pPr>
        <w:ind w:left="1080" w:hanging="720"/>
      </w:pPr>
      <w:rPr>
        <w:rFonts w:hint="default"/>
        <w:sz w:val="32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58">
    <w:nsid w:val="6152473E"/>
    <w:multiLevelType w:val="hybridMultilevel"/>
    <w:tmpl w:val="AD4022B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9">
    <w:nsid w:val="61733941"/>
    <w:multiLevelType w:val="hybridMultilevel"/>
    <w:tmpl w:val="5386C5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0">
    <w:nsid w:val="62982DFA"/>
    <w:multiLevelType w:val="multilevel"/>
    <w:tmpl w:val="02A2754A"/>
    <w:lvl w:ilvl="0">
      <w:start w:val="3"/>
      <w:numFmt w:val="decimal"/>
      <w:lvlText w:val="%1."/>
      <w:lvlJc w:val="left"/>
      <w:pPr>
        <w:ind w:left="1440" w:firstLine="1080"/>
      </w:pPr>
    </w:lvl>
    <w:lvl w:ilvl="1">
      <w:start w:val="1"/>
      <w:numFmt w:val="lowerLetter"/>
      <w:lvlText w:val="%2."/>
      <w:lvlJc w:val="left"/>
      <w:pPr>
        <w:ind w:left="2160" w:firstLine="1800"/>
      </w:pPr>
    </w:lvl>
    <w:lvl w:ilvl="2">
      <w:start w:val="1"/>
      <w:numFmt w:val="lowerRoman"/>
      <w:lvlText w:val="%3."/>
      <w:lvlJc w:val="right"/>
      <w:pPr>
        <w:ind w:left="2880" w:firstLine="2700"/>
      </w:pPr>
    </w:lvl>
    <w:lvl w:ilvl="3">
      <w:start w:val="1"/>
      <w:numFmt w:val="decimal"/>
      <w:lvlText w:val="%4."/>
      <w:lvlJc w:val="left"/>
      <w:pPr>
        <w:ind w:left="3600" w:firstLine="3240"/>
      </w:pPr>
    </w:lvl>
    <w:lvl w:ilvl="4">
      <w:start w:val="1"/>
      <w:numFmt w:val="lowerLetter"/>
      <w:lvlText w:val="%5."/>
      <w:lvlJc w:val="left"/>
      <w:pPr>
        <w:ind w:left="4320" w:firstLine="3960"/>
      </w:pPr>
    </w:lvl>
    <w:lvl w:ilvl="5">
      <w:start w:val="1"/>
      <w:numFmt w:val="lowerRoman"/>
      <w:lvlText w:val="%6."/>
      <w:lvlJc w:val="right"/>
      <w:pPr>
        <w:ind w:left="5040" w:firstLine="4860"/>
      </w:pPr>
    </w:lvl>
    <w:lvl w:ilvl="6">
      <w:start w:val="1"/>
      <w:numFmt w:val="decimal"/>
      <w:lvlText w:val="%7."/>
      <w:lvlJc w:val="left"/>
      <w:pPr>
        <w:ind w:left="5760" w:firstLine="5400"/>
      </w:pPr>
    </w:lvl>
    <w:lvl w:ilvl="7">
      <w:start w:val="1"/>
      <w:numFmt w:val="lowerLetter"/>
      <w:lvlText w:val="%8."/>
      <w:lvlJc w:val="left"/>
      <w:pPr>
        <w:ind w:left="6480" w:firstLine="6120"/>
      </w:pPr>
    </w:lvl>
    <w:lvl w:ilvl="8">
      <w:start w:val="1"/>
      <w:numFmt w:val="lowerRoman"/>
      <w:lvlText w:val="%9."/>
      <w:lvlJc w:val="right"/>
      <w:pPr>
        <w:ind w:left="7200" w:firstLine="7020"/>
      </w:pPr>
    </w:lvl>
  </w:abstractNum>
  <w:abstractNum w:abstractNumId="61">
    <w:nsid w:val="6429391A"/>
    <w:multiLevelType w:val="multilevel"/>
    <w:tmpl w:val="A618726C"/>
    <w:lvl w:ilvl="0">
      <w:start w:val="2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2">
    <w:nsid w:val="643D36FD"/>
    <w:multiLevelType w:val="multilevel"/>
    <w:tmpl w:val="7708DCE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3">
    <w:nsid w:val="6A5100FB"/>
    <w:multiLevelType w:val="multilevel"/>
    <w:tmpl w:val="81BC81A8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4">
    <w:nsid w:val="6A754F24"/>
    <w:multiLevelType w:val="hybridMultilevel"/>
    <w:tmpl w:val="C352D340"/>
    <w:lvl w:ilvl="0" w:tplc="5B08BE2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5">
    <w:nsid w:val="6B142141"/>
    <w:multiLevelType w:val="multilevel"/>
    <w:tmpl w:val="E860271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6">
    <w:nsid w:val="716F00A1"/>
    <w:multiLevelType w:val="multilevel"/>
    <w:tmpl w:val="754A0F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7">
    <w:nsid w:val="720206B7"/>
    <w:multiLevelType w:val="hybridMultilevel"/>
    <w:tmpl w:val="92706E64"/>
    <w:lvl w:ilvl="0" w:tplc="0409000F">
      <w:start w:val="6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8">
    <w:nsid w:val="76073614"/>
    <w:multiLevelType w:val="multilevel"/>
    <w:tmpl w:val="D3829862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69">
    <w:nsid w:val="76950045"/>
    <w:multiLevelType w:val="multilevel"/>
    <w:tmpl w:val="FFB44B7A"/>
    <w:lvl w:ilvl="0">
      <w:start w:val="1"/>
      <w:numFmt w:val="upperLetter"/>
      <w:lvlText w:val="%1."/>
      <w:lvlJc w:val="left"/>
      <w:pPr>
        <w:ind w:left="0" w:firstLine="0"/>
      </w:pPr>
    </w:lvl>
    <w:lvl w:ilvl="1">
      <w:start w:val="1"/>
      <w:numFmt w:val="decimal"/>
      <w:lvlText w:val="%2."/>
      <w:lvlJc w:val="left"/>
      <w:pPr>
        <w:ind w:left="1440" w:firstLine="1080"/>
      </w:pPr>
    </w:lvl>
    <w:lvl w:ilvl="2">
      <w:start w:val="1"/>
      <w:numFmt w:val="decimal"/>
      <w:lvlText w:val="%3."/>
      <w:lvlJc w:val="left"/>
      <w:pPr>
        <w:ind w:left="2160" w:firstLine="180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decimal"/>
      <w:lvlText w:val="%5."/>
      <w:lvlJc w:val="left"/>
      <w:pPr>
        <w:ind w:left="3600" w:firstLine="3240"/>
      </w:pPr>
    </w:lvl>
    <w:lvl w:ilvl="5">
      <w:start w:val="1"/>
      <w:numFmt w:val="decimal"/>
      <w:lvlText w:val="%6."/>
      <w:lvlJc w:val="left"/>
      <w:pPr>
        <w:ind w:left="4320" w:firstLine="396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decimal"/>
      <w:lvlText w:val="%8."/>
      <w:lvlJc w:val="left"/>
      <w:pPr>
        <w:ind w:left="5760" w:firstLine="5400"/>
      </w:pPr>
    </w:lvl>
    <w:lvl w:ilvl="8">
      <w:start w:val="1"/>
      <w:numFmt w:val="decimal"/>
      <w:lvlText w:val="%9."/>
      <w:lvlJc w:val="left"/>
      <w:pPr>
        <w:ind w:left="6480" w:firstLine="6120"/>
      </w:pPr>
    </w:lvl>
  </w:abstractNum>
  <w:abstractNum w:abstractNumId="70">
    <w:nsid w:val="78872A1F"/>
    <w:multiLevelType w:val="multilevel"/>
    <w:tmpl w:val="6774517C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1">
    <w:nsid w:val="7A2F401B"/>
    <w:multiLevelType w:val="multilevel"/>
    <w:tmpl w:val="1812D962"/>
    <w:lvl w:ilvl="0">
      <w:start w:val="1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abstractNum w:abstractNumId="72">
    <w:nsid w:val="7C49421B"/>
    <w:multiLevelType w:val="multilevel"/>
    <w:tmpl w:val="6CA80B44"/>
    <w:lvl w:ilvl="0">
      <w:start w:val="3"/>
      <w:numFmt w:val="decimal"/>
      <w:lvlText w:val="%1."/>
      <w:lvlJc w:val="left"/>
      <w:pPr>
        <w:ind w:left="720" w:firstLine="360"/>
      </w:pPr>
    </w:lvl>
    <w:lvl w:ilvl="1">
      <w:start w:val="1"/>
      <w:numFmt w:val="lowerLetter"/>
      <w:lvlText w:val="%2."/>
      <w:lvlJc w:val="left"/>
      <w:pPr>
        <w:ind w:left="1440" w:firstLine="1080"/>
      </w:pPr>
    </w:lvl>
    <w:lvl w:ilvl="2">
      <w:start w:val="1"/>
      <w:numFmt w:val="lowerRoman"/>
      <w:lvlText w:val="%3."/>
      <w:lvlJc w:val="right"/>
      <w:pPr>
        <w:ind w:left="2160" w:firstLine="1980"/>
      </w:pPr>
    </w:lvl>
    <w:lvl w:ilvl="3">
      <w:start w:val="1"/>
      <w:numFmt w:val="decimal"/>
      <w:lvlText w:val="%4."/>
      <w:lvlJc w:val="left"/>
      <w:pPr>
        <w:ind w:left="2880" w:firstLine="2520"/>
      </w:pPr>
    </w:lvl>
    <w:lvl w:ilvl="4">
      <w:start w:val="1"/>
      <w:numFmt w:val="lowerLetter"/>
      <w:lvlText w:val="%5."/>
      <w:lvlJc w:val="left"/>
      <w:pPr>
        <w:ind w:left="3600" w:firstLine="3240"/>
      </w:pPr>
    </w:lvl>
    <w:lvl w:ilvl="5">
      <w:start w:val="1"/>
      <w:numFmt w:val="lowerRoman"/>
      <w:lvlText w:val="%6."/>
      <w:lvlJc w:val="right"/>
      <w:pPr>
        <w:ind w:left="4320" w:firstLine="4140"/>
      </w:pPr>
    </w:lvl>
    <w:lvl w:ilvl="6">
      <w:start w:val="1"/>
      <w:numFmt w:val="decimal"/>
      <w:lvlText w:val="%7."/>
      <w:lvlJc w:val="left"/>
      <w:pPr>
        <w:ind w:left="5040" w:firstLine="4680"/>
      </w:pPr>
    </w:lvl>
    <w:lvl w:ilvl="7">
      <w:start w:val="1"/>
      <w:numFmt w:val="lowerLetter"/>
      <w:lvlText w:val="%8."/>
      <w:lvlJc w:val="left"/>
      <w:pPr>
        <w:ind w:left="5760" w:firstLine="5400"/>
      </w:pPr>
    </w:lvl>
    <w:lvl w:ilvl="8">
      <w:start w:val="1"/>
      <w:numFmt w:val="lowerRoman"/>
      <w:lvlText w:val="%9."/>
      <w:lvlJc w:val="right"/>
      <w:pPr>
        <w:ind w:left="6480" w:firstLine="6300"/>
      </w:pPr>
    </w:lvl>
  </w:abstractNum>
  <w:num w:numId="1">
    <w:abstractNumId w:val="1"/>
  </w:num>
  <w:num w:numId="2">
    <w:abstractNumId w:val="0"/>
  </w:num>
  <w:num w:numId="3">
    <w:abstractNumId w:val="57"/>
  </w:num>
  <w:num w:numId="4">
    <w:abstractNumId w:val="15"/>
  </w:num>
  <w:num w:numId="5">
    <w:abstractNumId w:val="12"/>
  </w:num>
  <w:num w:numId="6">
    <w:abstractNumId w:val="17"/>
  </w:num>
  <w:num w:numId="7">
    <w:abstractNumId w:val="54"/>
  </w:num>
  <w:num w:numId="8">
    <w:abstractNumId w:val="24"/>
  </w:num>
  <w:num w:numId="9">
    <w:abstractNumId w:val="53"/>
  </w:num>
  <w:num w:numId="10">
    <w:abstractNumId w:val="61"/>
  </w:num>
  <w:num w:numId="11">
    <w:abstractNumId w:val="2"/>
  </w:num>
  <w:num w:numId="12">
    <w:abstractNumId w:val="28"/>
  </w:num>
  <w:num w:numId="13">
    <w:abstractNumId w:val="10"/>
  </w:num>
  <w:num w:numId="14">
    <w:abstractNumId w:val="35"/>
  </w:num>
  <w:num w:numId="15">
    <w:abstractNumId w:val="55"/>
  </w:num>
  <w:num w:numId="16">
    <w:abstractNumId w:val="9"/>
  </w:num>
  <w:num w:numId="17">
    <w:abstractNumId w:val="40"/>
  </w:num>
  <w:num w:numId="18">
    <w:abstractNumId w:val="34"/>
  </w:num>
  <w:num w:numId="19">
    <w:abstractNumId w:val="63"/>
  </w:num>
  <w:num w:numId="20">
    <w:abstractNumId w:val="50"/>
  </w:num>
  <w:num w:numId="21">
    <w:abstractNumId w:val="29"/>
  </w:num>
  <w:num w:numId="22">
    <w:abstractNumId w:val="18"/>
  </w:num>
  <w:num w:numId="23">
    <w:abstractNumId w:val="71"/>
  </w:num>
  <w:num w:numId="24">
    <w:abstractNumId w:val="6"/>
  </w:num>
  <w:num w:numId="25">
    <w:abstractNumId w:val="4"/>
  </w:num>
  <w:num w:numId="26">
    <w:abstractNumId w:val="68"/>
  </w:num>
  <w:num w:numId="27">
    <w:abstractNumId w:val="33"/>
  </w:num>
  <w:num w:numId="28">
    <w:abstractNumId w:val="8"/>
  </w:num>
  <w:num w:numId="29">
    <w:abstractNumId w:val="21"/>
  </w:num>
  <w:num w:numId="30">
    <w:abstractNumId w:val="62"/>
  </w:num>
  <w:num w:numId="31">
    <w:abstractNumId w:val="70"/>
  </w:num>
  <w:num w:numId="32">
    <w:abstractNumId w:val="30"/>
  </w:num>
  <w:num w:numId="33">
    <w:abstractNumId w:val="39"/>
  </w:num>
  <w:num w:numId="34">
    <w:abstractNumId w:val="37"/>
  </w:num>
  <w:num w:numId="35">
    <w:abstractNumId w:val="14"/>
  </w:num>
  <w:num w:numId="36">
    <w:abstractNumId w:val="72"/>
  </w:num>
  <w:num w:numId="37">
    <w:abstractNumId w:val="36"/>
  </w:num>
  <w:num w:numId="38">
    <w:abstractNumId w:val="5"/>
  </w:num>
  <w:num w:numId="39">
    <w:abstractNumId w:val="65"/>
  </w:num>
  <w:num w:numId="40">
    <w:abstractNumId w:val="27"/>
  </w:num>
  <w:num w:numId="41">
    <w:abstractNumId w:val="22"/>
  </w:num>
  <w:num w:numId="42">
    <w:abstractNumId w:val="31"/>
  </w:num>
  <w:num w:numId="43">
    <w:abstractNumId w:val="32"/>
  </w:num>
  <w:num w:numId="44">
    <w:abstractNumId w:val="47"/>
  </w:num>
  <w:num w:numId="45">
    <w:abstractNumId w:val="67"/>
  </w:num>
  <w:num w:numId="46">
    <w:abstractNumId w:val="11"/>
  </w:num>
  <w:num w:numId="47">
    <w:abstractNumId w:val="59"/>
  </w:num>
  <w:num w:numId="48">
    <w:abstractNumId w:val="45"/>
  </w:num>
  <w:num w:numId="49">
    <w:abstractNumId w:val="52"/>
  </w:num>
  <w:num w:numId="50">
    <w:abstractNumId w:val="23"/>
  </w:num>
  <w:num w:numId="51">
    <w:abstractNumId w:val="58"/>
  </w:num>
  <w:num w:numId="52">
    <w:abstractNumId w:val="56"/>
  </w:num>
  <w:num w:numId="53">
    <w:abstractNumId w:val="44"/>
  </w:num>
  <w:num w:numId="54">
    <w:abstractNumId w:val="46"/>
  </w:num>
  <w:num w:numId="55">
    <w:abstractNumId w:val="64"/>
  </w:num>
  <w:num w:numId="56">
    <w:abstractNumId w:val="48"/>
  </w:num>
  <w:num w:numId="57">
    <w:abstractNumId w:val="41"/>
  </w:num>
  <w:num w:numId="58">
    <w:abstractNumId w:val="25"/>
  </w:num>
  <w:num w:numId="59">
    <w:abstractNumId w:val="13"/>
  </w:num>
  <w:num w:numId="60">
    <w:abstractNumId w:val="66"/>
  </w:num>
  <w:num w:numId="61">
    <w:abstractNumId w:val="19"/>
  </w:num>
  <w:num w:numId="62">
    <w:abstractNumId w:val="3"/>
  </w:num>
  <w:num w:numId="63">
    <w:abstractNumId w:val="42"/>
  </w:num>
  <w:num w:numId="64">
    <w:abstractNumId w:val="20"/>
  </w:num>
  <w:num w:numId="65">
    <w:abstractNumId w:val="51"/>
  </w:num>
  <w:num w:numId="66">
    <w:abstractNumId w:val="69"/>
  </w:num>
  <w:num w:numId="67">
    <w:abstractNumId w:val="7"/>
  </w:num>
  <w:num w:numId="68">
    <w:abstractNumId w:val="43"/>
  </w:num>
  <w:num w:numId="69">
    <w:abstractNumId w:val="16"/>
  </w:num>
  <w:num w:numId="70">
    <w:abstractNumId w:val="49"/>
  </w:num>
  <w:num w:numId="71">
    <w:abstractNumId w:val="26"/>
  </w:num>
  <w:num w:numId="72">
    <w:abstractNumId w:val="38"/>
  </w:num>
  <w:num w:numId="73">
    <w:abstractNumId w:val="60"/>
  </w:num>
  <w:numIdMacAtCleanup w:val="7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doNotDisplayPageBoundaries/>
  <w:proofState w:spelling="clean" w:grammar="clean"/>
  <w:attachedTemplate r:id="rId1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4FAE"/>
    <w:rsid w:val="00033240"/>
    <w:rsid w:val="00046235"/>
    <w:rsid w:val="00046E70"/>
    <w:rsid w:val="00062CDA"/>
    <w:rsid w:val="000779E5"/>
    <w:rsid w:val="000839C1"/>
    <w:rsid w:val="000878DF"/>
    <w:rsid w:val="00090E24"/>
    <w:rsid w:val="000D10D2"/>
    <w:rsid w:val="000D37C5"/>
    <w:rsid w:val="000E0EA5"/>
    <w:rsid w:val="000E11E0"/>
    <w:rsid w:val="000E5CA4"/>
    <w:rsid w:val="000E5FC2"/>
    <w:rsid w:val="00102ED2"/>
    <w:rsid w:val="00124FAE"/>
    <w:rsid w:val="001254B5"/>
    <w:rsid w:val="00133BFE"/>
    <w:rsid w:val="00137FF8"/>
    <w:rsid w:val="001425F1"/>
    <w:rsid w:val="00142CE5"/>
    <w:rsid w:val="0014329D"/>
    <w:rsid w:val="0014613F"/>
    <w:rsid w:val="00150184"/>
    <w:rsid w:val="00167CAD"/>
    <w:rsid w:val="00176C86"/>
    <w:rsid w:val="00184EDC"/>
    <w:rsid w:val="0019716B"/>
    <w:rsid w:val="001A1858"/>
    <w:rsid w:val="001A55A4"/>
    <w:rsid w:val="001A6284"/>
    <w:rsid w:val="001B5F6D"/>
    <w:rsid w:val="001C0255"/>
    <w:rsid w:val="001C15E3"/>
    <w:rsid w:val="001E2EBA"/>
    <w:rsid w:val="001E5F09"/>
    <w:rsid w:val="001E7D1D"/>
    <w:rsid w:val="00214721"/>
    <w:rsid w:val="002163EE"/>
    <w:rsid w:val="0021649A"/>
    <w:rsid w:val="002167CE"/>
    <w:rsid w:val="00216CCD"/>
    <w:rsid w:val="00220DE5"/>
    <w:rsid w:val="002253D9"/>
    <w:rsid w:val="002318F2"/>
    <w:rsid w:val="00256F1B"/>
    <w:rsid w:val="00257719"/>
    <w:rsid w:val="0027313F"/>
    <w:rsid w:val="0027561E"/>
    <w:rsid w:val="002A3DF8"/>
    <w:rsid w:val="002B2F38"/>
    <w:rsid w:val="002B786F"/>
    <w:rsid w:val="002C13B7"/>
    <w:rsid w:val="002C2758"/>
    <w:rsid w:val="002E0A9E"/>
    <w:rsid w:val="002E1ED1"/>
    <w:rsid w:val="002E29FF"/>
    <w:rsid w:val="002E3E8B"/>
    <w:rsid w:val="002E561A"/>
    <w:rsid w:val="002E7F32"/>
    <w:rsid w:val="00306EB3"/>
    <w:rsid w:val="0032584B"/>
    <w:rsid w:val="00334C52"/>
    <w:rsid w:val="00342FA7"/>
    <w:rsid w:val="003462A0"/>
    <w:rsid w:val="00347BC3"/>
    <w:rsid w:val="00364E6A"/>
    <w:rsid w:val="003744DA"/>
    <w:rsid w:val="003806E6"/>
    <w:rsid w:val="00383521"/>
    <w:rsid w:val="00384CB5"/>
    <w:rsid w:val="00392639"/>
    <w:rsid w:val="003A4DEF"/>
    <w:rsid w:val="003A6F40"/>
    <w:rsid w:val="003D3480"/>
    <w:rsid w:val="003D4018"/>
    <w:rsid w:val="003D57EA"/>
    <w:rsid w:val="003E2FB0"/>
    <w:rsid w:val="003F721B"/>
    <w:rsid w:val="00403F89"/>
    <w:rsid w:val="00413523"/>
    <w:rsid w:val="0041737C"/>
    <w:rsid w:val="00417499"/>
    <w:rsid w:val="0042126E"/>
    <w:rsid w:val="00421AD9"/>
    <w:rsid w:val="00426D32"/>
    <w:rsid w:val="0042784F"/>
    <w:rsid w:val="0043211E"/>
    <w:rsid w:val="0046317A"/>
    <w:rsid w:val="00465033"/>
    <w:rsid w:val="004659F9"/>
    <w:rsid w:val="00466645"/>
    <w:rsid w:val="00467AFE"/>
    <w:rsid w:val="004836F1"/>
    <w:rsid w:val="00492D96"/>
    <w:rsid w:val="00494284"/>
    <w:rsid w:val="00497895"/>
    <w:rsid w:val="004A0561"/>
    <w:rsid w:val="004A25F8"/>
    <w:rsid w:val="004A6BE1"/>
    <w:rsid w:val="004A72B4"/>
    <w:rsid w:val="004B284B"/>
    <w:rsid w:val="004B2CE0"/>
    <w:rsid w:val="004C2AE8"/>
    <w:rsid w:val="004C3665"/>
    <w:rsid w:val="004C75B6"/>
    <w:rsid w:val="004E38D8"/>
    <w:rsid w:val="004E6110"/>
    <w:rsid w:val="004F4959"/>
    <w:rsid w:val="004F6277"/>
    <w:rsid w:val="005055F0"/>
    <w:rsid w:val="00512E58"/>
    <w:rsid w:val="00525FB1"/>
    <w:rsid w:val="00533BE4"/>
    <w:rsid w:val="00536621"/>
    <w:rsid w:val="00543620"/>
    <w:rsid w:val="0054558D"/>
    <w:rsid w:val="00546D20"/>
    <w:rsid w:val="00551DF4"/>
    <w:rsid w:val="00554E70"/>
    <w:rsid w:val="0055672F"/>
    <w:rsid w:val="00563885"/>
    <w:rsid w:val="0058663F"/>
    <w:rsid w:val="005943DD"/>
    <w:rsid w:val="005A01D9"/>
    <w:rsid w:val="005A4C9B"/>
    <w:rsid w:val="005B0AD9"/>
    <w:rsid w:val="005B1D2D"/>
    <w:rsid w:val="005B439C"/>
    <w:rsid w:val="005B6CB2"/>
    <w:rsid w:val="005B7905"/>
    <w:rsid w:val="005D1DA0"/>
    <w:rsid w:val="005E1394"/>
    <w:rsid w:val="005E3842"/>
    <w:rsid w:val="00606AD8"/>
    <w:rsid w:val="00610A96"/>
    <w:rsid w:val="006160BD"/>
    <w:rsid w:val="00620275"/>
    <w:rsid w:val="00625A6A"/>
    <w:rsid w:val="00626E4E"/>
    <w:rsid w:val="00635A41"/>
    <w:rsid w:val="0063653F"/>
    <w:rsid w:val="00641766"/>
    <w:rsid w:val="006454A7"/>
    <w:rsid w:val="0064601E"/>
    <w:rsid w:val="0066706B"/>
    <w:rsid w:val="006704D8"/>
    <w:rsid w:val="00676FD4"/>
    <w:rsid w:val="00685C96"/>
    <w:rsid w:val="00686F6F"/>
    <w:rsid w:val="00695F47"/>
    <w:rsid w:val="006A0329"/>
    <w:rsid w:val="006A4284"/>
    <w:rsid w:val="006B5733"/>
    <w:rsid w:val="006B71CF"/>
    <w:rsid w:val="006D198D"/>
    <w:rsid w:val="006E1C3E"/>
    <w:rsid w:val="006E4CE4"/>
    <w:rsid w:val="006F7DB3"/>
    <w:rsid w:val="00701DED"/>
    <w:rsid w:val="00714DD2"/>
    <w:rsid w:val="0073082C"/>
    <w:rsid w:val="007433E8"/>
    <w:rsid w:val="00750631"/>
    <w:rsid w:val="007A1669"/>
    <w:rsid w:val="007A5402"/>
    <w:rsid w:val="007B0279"/>
    <w:rsid w:val="007C1181"/>
    <w:rsid w:val="007C33F4"/>
    <w:rsid w:val="007D3F86"/>
    <w:rsid w:val="007D6528"/>
    <w:rsid w:val="007E0D90"/>
    <w:rsid w:val="00801F86"/>
    <w:rsid w:val="008271D4"/>
    <w:rsid w:val="00840F59"/>
    <w:rsid w:val="00842089"/>
    <w:rsid w:val="0085124C"/>
    <w:rsid w:val="00856B00"/>
    <w:rsid w:val="00863204"/>
    <w:rsid w:val="00867AFD"/>
    <w:rsid w:val="00871EF4"/>
    <w:rsid w:val="00884923"/>
    <w:rsid w:val="00885E5A"/>
    <w:rsid w:val="00892BDB"/>
    <w:rsid w:val="00897E5A"/>
    <w:rsid w:val="008A2187"/>
    <w:rsid w:val="008A40ED"/>
    <w:rsid w:val="008A4EC7"/>
    <w:rsid w:val="008B113C"/>
    <w:rsid w:val="008B6BF2"/>
    <w:rsid w:val="008F73C1"/>
    <w:rsid w:val="008F7DFE"/>
    <w:rsid w:val="00900EE0"/>
    <w:rsid w:val="00904390"/>
    <w:rsid w:val="0091104B"/>
    <w:rsid w:val="00915F8F"/>
    <w:rsid w:val="00936629"/>
    <w:rsid w:val="009439C6"/>
    <w:rsid w:val="009534CE"/>
    <w:rsid w:val="0095616D"/>
    <w:rsid w:val="0095723E"/>
    <w:rsid w:val="00965318"/>
    <w:rsid w:val="009654E6"/>
    <w:rsid w:val="00966A3C"/>
    <w:rsid w:val="00971961"/>
    <w:rsid w:val="00973D8F"/>
    <w:rsid w:val="00990D25"/>
    <w:rsid w:val="00994FE7"/>
    <w:rsid w:val="009974BE"/>
    <w:rsid w:val="009B69FD"/>
    <w:rsid w:val="009C2C14"/>
    <w:rsid w:val="009D32C3"/>
    <w:rsid w:val="009D3CAC"/>
    <w:rsid w:val="009E4E83"/>
    <w:rsid w:val="009F1CA8"/>
    <w:rsid w:val="00A0193F"/>
    <w:rsid w:val="00A0451B"/>
    <w:rsid w:val="00A07AE4"/>
    <w:rsid w:val="00A2183E"/>
    <w:rsid w:val="00A21875"/>
    <w:rsid w:val="00A22346"/>
    <w:rsid w:val="00A23EEC"/>
    <w:rsid w:val="00A2415F"/>
    <w:rsid w:val="00A6191D"/>
    <w:rsid w:val="00A63BE6"/>
    <w:rsid w:val="00A661AC"/>
    <w:rsid w:val="00A72809"/>
    <w:rsid w:val="00A8404E"/>
    <w:rsid w:val="00AA4C59"/>
    <w:rsid w:val="00AA754F"/>
    <w:rsid w:val="00AC6820"/>
    <w:rsid w:val="00AE01EF"/>
    <w:rsid w:val="00AE2870"/>
    <w:rsid w:val="00AF67DA"/>
    <w:rsid w:val="00B26F00"/>
    <w:rsid w:val="00B274B8"/>
    <w:rsid w:val="00B27FA1"/>
    <w:rsid w:val="00B35FD1"/>
    <w:rsid w:val="00B53DCC"/>
    <w:rsid w:val="00B6356E"/>
    <w:rsid w:val="00B66947"/>
    <w:rsid w:val="00B7714D"/>
    <w:rsid w:val="00B82DDE"/>
    <w:rsid w:val="00B90044"/>
    <w:rsid w:val="00B92EBA"/>
    <w:rsid w:val="00B93E51"/>
    <w:rsid w:val="00BA7E9F"/>
    <w:rsid w:val="00BD020C"/>
    <w:rsid w:val="00BE58BB"/>
    <w:rsid w:val="00BF59BD"/>
    <w:rsid w:val="00C06858"/>
    <w:rsid w:val="00C13980"/>
    <w:rsid w:val="00C24903"/>
    <w:rsid w:val="00C27D95"/>
    <w:rsid w:val="00C607A3"/>
    <w:rsid w:val="00C6350F"/>
    <w:rsid w:val="00C65C91"/>
    <w:rsid w:val="00C801BE"/>
    <w:rsid w:val="00C814B8"/>
    <w:rsid w:val="00C868FE"/>
    <w:rsid w:val="00CA2F06"/>
    <w:rsid w:val="00CA3933"/>
    <w:rsid w:val="00CB6B21"/>
    <w:rsid w:val="00CC1D11"/>
    <w:rsid w:val="00CC25AC"/>
    <w:rsid w:val="00CD1C4A"/>
    <w:rsid w:val="00CD3FE7"/>
    <w:rsid w:val="00CD5245"/>
    <w:rsid w:val="00CE1D70"/>
    <w:rsid w:val="00CE25BC"/>
    <w:rsid w:val="00D02703"/>
    <w:rsid w:val="00D10C46"/>
    <w:rsid w:val="00D33529"/>
    <w:rsid w:val="00D37BC7"/>
    <w:rsid w:val="00D46782"/>
    <w:rsid w:val="00D54BE5"/>
    <w:rsid w:val="00D55F2A"/>
    <w:rsid w:val="00D567EE"/>
    <w:rsid w:val="00D63872"/>
    <w:rsid w:val="00D65011"/>
    <w:rsid w:val="00D7472E"/>
    <w:rsid w:val="00D92BD7"/>
    <w:rsid w:val="00D943AD"/>
    <w:rsid w:val="00D953EB"/>
    <w:rsid w:val="00DA15AE"/>
    <w:rsid w:val="00DA560C"/>
    <w:rsid w:val="00DC2CC5"/>
    <w:rsid w:val="00DE1A2C"/>
    <w:rsid w:val="00DE3128"/>
    <w:rsid w:val="00DF0978"/>
    <w:rsid w:val="00DF0E9E"/>
    <w:rsid w:val="00DF2677"/>
    <w:rsid w:val="00DF6A47"/>
    <w:rsid w:val="00E243D0"/>
    <w:rsid w:val="00E2530F"/>
    <w:rsid w:val="00E279BA"/>
    <w:rsid w:val="00E571B4"/>
    <w:rsid w:val="00E72C64"/>
    <w:rsid w:val="00E76A2D"/>
    <w:rsid w:val="00E816CC"/>
    <w:rsid w:val="00EA3511"/>
    <w:rsid w:val="00EB078B"/>
    <w:rsid w:val="00EB5F37"/>
    <w:rsid w:val="00ED600C"/>
    <w:rsid w:val="00EE32B3"/>
    <w:rsid w:val="00F02D3A"/>
    <w:rsid w:val="00F1390F"/>
    <w:rsid w:val="00F13E29"/>
    <w:rsid w:val="00F21014"/>
    <w:rsid w:val="00F221FD"/>
    <w:rsid w:val="00F25C85"/>
    <w:rsid w:val="00F42BE9"/>
    <w:rsid w:val="00F534D1"/>
    <w:rsid w:val="00F54F55"/>
    <w:rsid w:val="00F570F1"/>
    <w:rsid w:val="00F6047F"/>
    <w:rsid w:val="00F8430A"/>
    <w:rsid w:val="00F84B64"/>
    <w:rsid w:val="00FA5837"/>
    <w:rsid w:val="00FB4B5B"/>
    <w:rsid w:val="00FC0668"/>
    <w:rsid w:val="00FC06D9"/>
    <w:rsid w:val="00FC3D7B"/>
    <w:rsid w:val="00FD1EE9"/>
    <w:rsid w:val="00FE44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color w:val="595959" w:themeColor="text1" w:themeTint="A6"/>
        <w:lang w:val="en-US" w:eastAsia="ja-JP" w:bidi="ar-SA"/>
      </w:rPr>
    </w:rPrDefault>
    <w:pPrDefault>
      <w:pPr>
        <w:spacing w:before="120" w:after="200" w:line="264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2" w:qFormat="1"/>
    <w:lsdException w:name="List Bullet" w:uiPriority="1" w:qFormat="1"/>
    <w:lsdException w:name="List Number" w:uiPriority="1" w:qFormat="1"/>
    <w:lsdException w:name="Title" w:semiHidden="0" w:uiPriority="0" w:unhideWhenUsed="0" w:qFormat="1"/>
    <w:lsdException w:name="Default Paragraph Font" w:uiPriority="1"/>
    <w:lsdException w:name="Subtitle" w:semiHidden="0" w:uiPriority="0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1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9"/>
    <w:lsdException w:name="TOC Heading" w:uiPriority="39" w:qFormat="1"/>
  </w:latentStyles>
  <w:style w:type="paragraph" w:default="1" w:styleId="Normal">
    <w:name w:val="Normal"/>
    <w:qFormat/>
    <w:rsid w:val="00F42BE9"/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qFormat/>
    <w:rsid w:val="00F25C85"/>
    <w:pPr>
      <w:keepNext/>
      <w:keepLines/>
      <w:spacing w:before="600" w:after="60"/>
      <w:outlineLvl w:val="0"/>
    </w:pPr>
    <w:rPr>
      <w:rFonts w:asciiTheme="majorHAnsi" w:eastAsiaTheme="majorEastAsia" w:hAnsiTheme="majorHAnsi" w:cstheme="majorBidi"/>
      <w:caps/>
      <w:color w:val="00A0B8" w:themeColor="accent1"/>
      <w:sz w:val="30"/>
    </w:rPr>
  </w:style>
  <w:style w:type="paragraph" w:styleId="Heading2">
    <w:name w:val="heading 2"/>
    <w:basedOn w:val="Normal"/>
    <w:next w:val="Normal"/>
    <w:link w:val="Heading2Char"/>
    <w:unhideWhenUsed/>
    <w:qFormat/>
    <w:rsid w:val="00D567EE"/>
    <w:pPr>
      <w:keepNext/>
      <w:keepLines/>
      <w:spacing w:before="240" w:after="0"/>
      <w:outlineLvl w:val="1"/>
    </w:pPr>
    <w:rPr>
      <w:rFonts w:asciiTheme="majorHAnsi" w:eastAsiaTheme="majorEastAsia" w:hAnsiTheme="majorHAnsi" w:cstheme="majorBidi"/>
      <w:caps/>
      <w:color w:val="00A0B8" w:themeColor="accent1"/>
      <w:sz w:val="28"/>
    </w:rPr>
  </w:style>
  <w:style w:type="paragraph" w:styleId="Heading3">
    <w:name w:val="heading 3"/>
    <w:basedOn w:val="Normal"/>
    <w:next w:val="Normal"/>
    <w:link w:val="Heading3Char"/>
    <w:unhideWhenUsed/>
    <w:qFormat/>
    <w:rsid w:val="00D567EE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color w:val="00A0B8" w:themeColor="accent1"/>
      <w:sz w:val="26"/>
    </w:rPr>
  </w:style>
  <w:style w:type="paragraph" w:styleId="Heading4">
    <w:name w:val="heading 4"/>
    <w:basedOn w:val="Normal"/>
    <w:next w:val="Normal"/>
    <w:link w:val="Heading4Char"/>
    <w:unhideWhenUsed/>
    <w:qFormat/>
    <w:rsid w:val="00D567EE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iCs/>
      <w:color w:val="00A0B8" w:themeColor="accent1"/>
    </w:rPr>
  </w:style>
  <w:style w:type="paragraph" w:styleId="Heading5">
    <w:name w:val="heading 5"/>
    <w:basedOn w:val="Normal"/>
    <w:next w:val="Normal"/>
    <w:link w:val="Heading5Char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00505C" w:themeColor="accent1" w:themeShade="80"/>
    </w:rPr>
  </w:style>
  <w:style w:type="paragraph" w:styleId="Heading6">
    <w:name w:val="heading 6"/>
    <w:basedOn w:val="Normal"/>
    <w:next w:val="Normal"/>
    <w:link w:val="Heading6Char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LightShading">
    <w:name w:val="Light Shading"/>
    <w:basedOn w:val="TableNormal"/>
    <w:uiPriority w:val="60"/>
    <w:pPr>
      <w:spacing w:before="40" w:after="4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 w:val="0"/>
        <w:bCs/>
        <w:caps/>
        <w:smallCaps w:val="0"/>
        <w:color w:val="000000" w:themeColor="text1"/>
        <w:spacing w:val="20"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  <w:vAlign w:val="bottom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paragraph" w:customStyle="1" w:styleId="ContactInfo">
    <w:name w:val="Contact Info"/>
    <w:basedOn w:val="Normal"/>
    <w:uiPriority w:val="99"/>
    <w:qFormat/>
    <w:pPr>
      <w:spacing w:before="0" w:after="0"/>
      <w:jc w:val="center"/>
    </w:pPr>
  </w:style>
  <w:style w:type="character" w:customStyle="1" w:styleId="Heading1Char">
    <w:name w:val="Heading 1 Char"/>
    <w:basedOn w:val="DefaultParagraphFont"/>
    <w:link w:val="Heading1"/>
    <w:uiPriority w:val="1"/>
    <w:rsid w:val="00F25C85"/>
    <w:rPr>
      <w:rFonts w:asciiTheme="majorHAnsi" w:eastAsiaTheme="majorEastAsia" w:hAnsiTheme="majorHAnsi" w:cstheme="majorBidi"/>
      <w:caps/>
      <w:color w:val="00A0B8" w:themeColor="accent1"/>
      <w:sz w:val="30"/>
    </w:rPr>
  </w:style>
  <w:style w:type="character" w:customStyle="1" w:styleId="Heading2Char">
    <w:name w:val="Heading 2 Char"/>
    <w:basedOn w:val="DefaultParagraphFont"/>
    <w:link w:val="Heading2"/>
    <w:uiPriority w:val="1"/>
    <w:rsid w:val="00D567EE"/>
    <w:rPr>
      <w:rFonts w:asciiTheme="majorHAnsi" w:eastAsiaTheme="majorEastAsia" w:hAnsiTheme="majorHAnsi" w:cstheme="majorBidi"/>
      <w:caps/>
      <w:color w:val="00A0B8" w:themeColor="accent1"/>
      <w:sz w:val="28"/>
    </w:rPr>
  </w:style>
  <w:style w:type="character" w:customStyle="1" w:styleId="Heading3Char">
    <w:name w:val="Heading 3 Char"/>
    <w:basedOn w:val="DefaultParagraphFont"/>
    <w:link w:val="Heading3"/>
    <w:uiPriority w:val="1"/>
    <w:rsid w:val="00D567EE"/>
    <w:rPr>
      <w:rFonts w:asciiTheme="majorHAnsi" w:eastAsiaTheme="majorEastAsia" w:hAnsiTheme="majorHAnsi" w:cstheme="majorBidi"/>
      <w:color w:val="00A0B8" w:themeColor="accent1"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D567EE"/>
    <w:rPr>
      <w:rFonts w:asciiTheme="majorHAnsi" w:eastAsiaTheme="majorEastAsia" w:hAnsiTheme="majorHAnsi" w:cstheme="majorBidi"/>
      <w:i/>
      <w:iCs/>
      <w:color w:val="00A0B8" w:themeColor="accent1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00505C" w:themeColor="accent1" w:themeShade="80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004F5B" w:themeColor="accent1" w:themeShade="7F"/>
    </w:rPr>
  </w:style>
  <w:style w:type="paragraph" w:styleId="Caption">
    <w:name w:val="caption"/>
    <w:basedOn w:val="Normal"/>
    <w:next w:val="Normal"/>
    <w:uiPriority w:val="10"/>
    <w:unhideWhenUsed/>
    <w:qFormat/>
    <w:pPr>
      <w:spacing w:before="200" w:after="120" w:line="240" w:lineRule="auto"/>
    </w:pPr>
    <w:rPr>
      <w:i/>
      <w:iCs/>
    </w:rPr>
  </w:style>
  <w:style w:type="paragraph" w:styleId="ListBullet">
    <w:name w:val="List Bullet"/>
    <w:basedOn w:val="Normal"/>
    <w:uiPriority w:val="1"/>
    <w:unhideWhenUsed/>
    <w:qFormat/>
    <w:pPr>
      <w:numPr>
        <w:numId w:val="1"/>
      </w:numPr>
    </w:pPr>
  </w:style>
  <w:style w:type="paragraph" w:styleId="ListNumber">
    <w:name w:val="List Number"/>
    <w:basedOn w:val="Normal"/>
    <w:uiPriority w:val="1"/>
    <w:unhideWhenUsed/>
    <w:qFormat/>
    <w:pPr>
      <w:numPr>
        <w:numId w:val="2"/>
      </w:numPr>
      <w:contextualSpacing/>
    </w:pPr>
  </w:style>
  <w:style w:type="paragraph" w:styleId="Title">
    <w:name w:val="Title"/>
    <w:basedOn w:val="Normal"/>
    <w:next w:val="Normal"/>
    <w:link w:val="TitleChar"/>
    <w:unhideWhenUsed/>
    <w:qFormat/>
    <w:pPr>
      <w:spacing w:before="480" w:after="40" w:line="240" w:lineRule="auto"/>
      <w:contextualSpacing/>
      <w:jc w:val="center"/>
    </w:pPr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color w:val="007789" w:themeColor="accent1" w:themeShade="BF"/>
      <w:kern w:val="28"/>
      <w:sz w:val="60"/>
    </w:rPr>
  </w:style>
  <w:style w:type="paragraph" w:styleId="Subtitle">
    <w:name w:val="Subtitle"/>
    <w:basedOn w:val="Normal"/>
    <w:next w:val="Normal"/>
    <w:link w:val="SubtitleChar"/>
    <w:unhideWhenUsed/>
    <w:qFormat/>
    <w:pPr>
      <w:numPr>
        <w:ilvl w:val="1"/>
      </w:numPr>
      <w:spacing w:before="0" w:after="480"/>
      <w:jc w:val="center"/>
    </w:pPr>
    <w:rPr>
      <w:rFonts w:asciiTheme="majorHAnsi" w:eastAsiaTheme="majorEastAsia" w:hAnsiTheme="majorHAnsi" w:cstheme="majorBidi"/>
      <w:caps/>
      <w:sz w:val="26"/>
    </w:rPr>
  </w:style>
  <w:style w:type="character" w:customStyle="1" w:styleId="SubtitleChar">
    <w:name w:val="Subtitle Char"/>
    <w:basedOn w:val="DefaultParagraphFont"/>
    <w:link w:val="Subtitle"/>
    <w:uiPriority w:val="11"/>
    <w:rPr>
      <w:rFonts w:asciiTheme="majorHAnsi" w:eastAsiaTheme="majorEastAsia" w:hAnsiTheme="majorHAnsi" w:cstheme="majorBidi"/>
      <w:caps/>
      <w:sz w:val="26"/>
    </w:rPr>
  </w:style>
  <w:style w:type="character" w:styleId="Emphasis">
    <w:name w:val="Emphasis"/>
    <w:basedOn w:val="DefaultParagraphFont"/>
    <w:uiPriority w:val="20"/>
    <w:unhideWhenUsed/>
    <w:qFormat/>
    <w:rPr>
      <w:i w:val="0"/>
      <w:iCs w:val="0"/>
      <w:color w:val="007789" w:themeColor="accent1" w:themeShade="BF"/>
    </w:rPr>
  </w:style>
  <w:style w:type="paragraph" w:styleId="NoSpacing">
    <w:name w:val="No Spacing"/>
    <w:link w:val="NoSpacingChar"/>
    <w:uiPriority w:val="1"/>
    <w:unhideWhenUsed/>
    <w:qFormat/>
    <w:pPr>
      <w:spacing w:before="0" w:after="0" w:line="240" w:lineRule="auto"/>
    </w:pPr>
    <w:rPr>
      <w:color w:val="auto"/>
    </w:rPr>
  </w:style>
  <w:style w:type="character" w:customStyle="1" w:styleId="NoSpacingChar">
    <w:name w:val="No Spacing Char"/>
    <w:basedOn w:val="DefaultParagraphFont"/>
    <w:link w:val="NoSpacing"/>
    <w:uiPriority w:val="1"/>
    <w:rPr>
      <w:rFonts w:asciiTheme="minorHAnsi" w:eastAsiaTheme="minorEastAsia" w:hAnsiTheme="minorHAnsi" w:cstheme="minorBidi"/>
      <w:color w:val="auto"/>
    </w:rPr>
  </w:style>
  <w:style w:type="paragraph" w:styleId="Quote">
    <w:name w:val="Quote"/>
    <w:basedOn w:val="Normal"/>
    <w:next w:val="Normal"/>
    <w:link w:val="QuoteChar"/>
    <w:uiPriority w:val="10"/>
    <w:unhideWhenUsed/>
    <w:qFormat/>
    <w:pPr>
      <w:spacing w:after="480"/>
      <w:jc w:val="center"/>
    </w:pPr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character" w:customStyle="1" w:styleId="QuoteChar">
    <w:name w:val="Quote Char"/>
    <w:basedOn w:val="DefaultParagraphFont"/>
    <w:link w:val="Quote"/>
    <w:uiPriority w:val="10"/>
    <w:rPr>
      <w:i/>
      <w:iCs/>
      <w:color w:val="00A0B8" w:themeColor="accent1"/>
      <w:sz w:val="26"/>
      <w14:textFill>
        <w14:solidFill>
          <w14:schemeClr w14:val="accent1">
            <w14:alpha w14:val="30000"/>
          </w14:schemeClr>
        </w14:solidFill>
      </w14:textFill>
    </w:rPr>
  </w:style>
  <w:style w:type="paragraph" w:styleId="TOCHeading">
    <w:name w:val="TOC Heading"/>
    <w:basedOn w:val="Heading1"/>
    <w:next w:val="Normal"/>
    <w:uiPriority w:val="39"/>
    <w:unhideWhenUsed/>
    <w:qFormat/>
    <w:pPr>
      <w:spacing w:before="0"/>
      <w:outlineLvl w:val="9"/>
    </w:pPr>
  </w:style>
  <w:style w:type="paragraph" w:styleId="Footer">
    <w:name w:val="footer"/>
    <w:basedOn w:val="Normal"/>
    <w:link w:val="FooterChar"/>
    <w:uiPriority w:val="99"/>
    <w:unhideWhenUsed/>
    <w:pPr>
      <w:spacing w:before="0" w:after="0" w:line="240" w:lineRule="auto"/>
      <w:jc w:val="right"/>
    </w:pPr>
    <w:rPr>
      <w:caps/>
      <w:sz w:val="16"/>
    </w:rPr>
  </w:style>
  <w:style w:type="character" w:customStyle="1" w:styleId="FooterChar">
    <w:name w:val="Footer Char"/>
    <w:basedOn w:val="DefaultParagraphFont"/>
    <w:link w:val="Footer"/>
    <w:uiPriority w:val="99"/>
    <w:rPr>
      <w:caps/>
      <w:sz w:val="16"/>
    </w:rPr>
  </w:style>
  <w:style w:type="paragraph" w:styleId="TOC3">
    <w:name w:val="toc 3"/>
    <w:basedOn w:val="Normal"/>
    <w:next w:val="Normal"/>
    <w:autoRedefine/>
    <w:uiPriority w:val="39"/>
    <w:unhideWhenUsed/>
    <w:qFormat/>
    <w:pPr>
      <w:spacing w:after="100"/>
      <w:ind w:left="400"/>
    </w:pPr>
    <w:rPr>
      <w:i/>
      <w:iCs/>
    </w:rPr>
  </w:style>
  <w:style w:type="character" w:styleId="Hyperlink">
    <w:name w:val="Hyperlink"/>
    <w:basedOn w:val="DefaultParagraphFont"/>
    <w:uiPriority w:val="99"/>
    <w:unhideWhenUsed/>
    <w:rPr>
      <w:color w:val="EB8803" w:themeColor="hyperlink"/>
      <w:u w:val="single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563885"/>
    <w:pPr>
      <w:tabs>
        <w:tab w:val="left" w:pos="660"/>
        <w:tab w:val="right" w:leader="dot" w:pos="8630"/>
      </w:tabs>
      <w:spacing w:after="100"/>
    </w:pPr>
    <w:rPr>
      <w:b/>
      <w:noProof/>
    </w:rPr>
  </w:style>
  <w:style w:type="paragraph" w:styleId="TOC2">
    <w:name w:val="toc 2"/>
    <w:basedOn w:val="Normal"/>
    <w:next w:val="Normal"/>
    <w:autoRedefine/>
    <w:uiPriority w:val="39"/>
    <w:unhideWhenUsed/>
    <w:qFormat/>
    <w:pPr>
      <w:spacing w:after="100"/>
      <w:ind w:left="200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Tahoma" w:hAnsi="Tahoma" w:cs="Tahoma"/>
      <w:sz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Tahoma" w:hAnsi="Tahoma" w:cs="Tahoma"/>
      <w:sz w:val="16"/>
    </w:rPr>
  </w:style>
  <w:style w:type="paragraph" w:styleId="Bibliography">
    <w:name w:val="Bibliography"/>
    <w:basedOn w:val="Normal"/>
    <w:next w:val="Normal"/>
    <w:uiPriority w:val="39"/>
    <w:unhideWhenUsed/>
  </w:style>
  <w:style w:type="paragraph" w:styleId="Header">
    <w:name w:val="header"/>
    <w:basedOn w:val="Normal"/>
    <w:link w:val="HeaderChar"/>
    <w:uiPriority w:val="99"/>
    <w:unhideWhenUsed/>
    <w:pPr>
      <w:spacing w:before="0"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NormalIndent">
    <w:name w:val="Normal Indent"/>
    <w:basedOn w:val="Normal"/>
    <w:uiPriority w:val="99"/>
    <w:unhideWhenUsed/>
    <w:pPr>
      <w:ind w:left="720"/>
    </w:pPr>
  </w:style>
  <w:style w:type="character" w:styleId="PlaceholderText">
    <w:name w:val="Placeholder Text"/>
    <w:basedOn w:val="DefaultParagraphFont"/>
    <w:uiPriority w:val="99"/>
    <w:semiHidden/>
    <w:rPr>
      <w:color w:val="808080"/>
    </w:rPr>
  </w:style>
  <w:style w:type="table" w:customStyle="1" w:styleId="ReportTable">
    <w:name w:val="Report Table"/>
    <w:basedOn w:val="TableNormal"/>
    <w:uiPriority w:val="99"/>
    <w:pPr>
      <w:spacing w:before="60" w:after="60" w:line="240" w:lineRule="auto"/>
      <w:jc w:val="center"/>
    </w:pPr>
    <w:tblPr>
      <w:tblInd w:w="0" w:type="dxa"/>
      <w:tblBorders>
        <w:top w:val="single" w:sz="4" w:space="0" w:color="00A0B8" w:themeColor="accent1"/>
        <w:left w:val="single" w:sz="4" w:space="0" w:color="00A0B8" w:themeColor="accent1"/>
        <w:bottom w:val="single" w:sz="4" w:space="0" w:color="00A0B8" w:themeColor="accent1"/>
        <w:right w:val="single" w:sz="4" w:space="0" w:color="00A0B8" w:themeColor="accent1"/>
        <w:insideH w:val="single" w:sz="4" w:space="0" w:color="00A0B8" w:themeColor="accent1"/>
        <w:insideV w:val="single" w:sz="4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  <w:tblStylePr w:type="firstCol">
      <w:pPr>
        <w:wordWrap/>
        <w:jc w:val="left"/>
      </w:pPr>
    </w:tblStylePr>
  </w:style>
  <w:style w:type="table" w:styleId="TableGrid">
    <w:name w:val="Table Grid"/>
    <w:basedOn w:val="TableNormal"/>
    <w:uiPriority w:val="39"/>
    <w:pPr>
      <w:spacing w:before="0"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link w:val="ListParagraphChar"/>
    <w:uiPriority w:val="34"/>
    <w:qFormat/>
    <w:rsid w:val="00554E70"/>
    <w:pPr>
      <w:ind w:left="720"/>
      <w:contextualSpacing/>
    </w:pPr>
  </w:style>
  <w:style w:type="paragraph" w:customStyle="1" w:styleId="Normal2">
    <w:name w:val="Normal 2"/>
    <w:basedOn w:val="Normal"/>
    <w:link w:val="Normal2Char"/>
    <w:rsid w:val="00D567EE"/>
    <w:rPr>
      <w:color w:val="auto"/>
    </w:rPr>
  </w:style>
  <w:style w:type="character" w:customStyle="1" w:styleId="Normal2Char">
    <w:name w:val="Normal 2 Char"/>
    <w:basedOn w:val="DefaultParagraphFont"/>
    <w:link w:val="Normal2"/>
    <w:rsid w:val="00D567EE"/>
    <w:rPr>
      <w:rFonts w:ascii="Times New Roman" w:hAnsi="Times New Roman"/>
      <w:color w:val="auto"/>
      <w:sz w:val="24"/>
    </w:rPr>
  </w:style>
  <w:style w:type="table" w:styleId="MediumShading2-Accent2">
    <w:name w:val="Medium Shading 2 Accent 2"/>
    <w:aliases w:val="POS_Table"/>
    <w:basedOn w:val="TableNormal"/>
    <w:uiPriority w:val="64"/>
    <w:rsid w:val="00CD1C4A"/>
    <w:pPr>
      <w:spacing w:before="0" w:after="0" w:line="240" w:lineRule="auto"/>
    </w:pPr>
    <w:rPr>
      <w:color w:val="FFFFFF" w:themeColor="background1"/>
      <w:sz w:val="22"/>
      <w:szCs w:val="22"/>
      <w:lang w:eastAsia="en-US"/>
    </w:rPr>
    <w:tblPr>
      <w:tblStyleRowBandSize w:val="1"/>
      <w:tblStyleColBandSize w:val="1"/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cPr>
      <w:vAlign w:val="bottom"/>
    </w:tc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EA157A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EA157A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LightList-Accent4">
    <w:name w:val="Light List Accent 4"/>
    <w:basedOn w:val="TableNormal"/>
    <w:uiPriority w:val="61"/>
    <w:rsid w:val="00CD1C4A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DDC" w:themeColor="accent4"/>
        <w:left w:val="single" w:sz="8" w:space="0" w:color="00ADDC" w:themeColor="accent4"/>
        <w:bottom w:val="single" w:sz="8" w:space="0" w:color="00ADDC" w:themeColor="accent4"/>
        <w:right w:val="single" w:sz="8" w:space="0" w:color="00ADDC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DDC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  <w:tblStylePr w:type="band1Horz">
      <w:tblPr/>
      <w:tcPr>
        <w:tcBorders>
          <w:top w:val="single" w:sz="8" w:space="0" w:color="00ADDC" w:themeColor="accent4"/>
          <w:left w:val="single" w:sz="8" w:space="0" w:color="00ADDC" w:themeColor="accent4"/>
          <w:bottom w:val="single" w:sz="8" w:space="0" w:color="00ADDC" w:themeColor="accent4"/>
          <w:right w:val="single" w:sz="8" w:space="0" w:color="00ADDC" w:themeColor="accent4"/>
        </w:tcBorders>
      </w:tcPr>
    </w:tblStylePr>
  </w:style>
  <w:style w:type="table" w:styleId="LightList-Accent1">
    <w:name w:val="Light List Accent 1"/>
    <w:basedOn w:val="TableNormal"/>
    <w:uiPriority w:val="61"/>
    <w:rsid w:val="007A1669"/>
    <w:pPr>
      <w:spacing w:before="0" w:after="0" w:line="240" w:lineRule="auto"/>
    </w:pPr>
    <w:tblPr>
      <w:tblStyleRowBandSize w:val="1"/>
      <w:tblStyleColBandSize w:val="1"/>
      <w:tblInd w:w="0" w:type="dxa"/>
      <w:tblBorders>
        <w:top w:val="single" w:sz="8" w:space="0" w:color="00A0B8" w:themeColor="accent1"/>
        <w:left w:val="single" w:sz="8" w:space="0" w:color="00A0B8" w:themeColor="accent1"/>
        <w:bottom w:val="single" w:sz="8" w:space="0" w:color="00A0B8" w:themeColor="accent1"/>
        <w:right w:val="single" w:sz="8" w:space="0" w:color="00A0B8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A0B8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  <w:tblStylePr w:type="band1Horz">
      <w:tblPr/>
      <w:tcPr>
        <w:tcBorders>
          <w:top w:val="single" w:sz="8" w:space="0" w:color="00A0B8" w:themeColor="accent1"/>
          <w:left w:val="single" w:sz="8" w:space="0" w:color="00A0B8" w:themeColor="accent1"/>
          <w:bottom w:val="single" w:sz="8" w:space="0" w:color="00A0B8" w:themeColor="accent1"/>
          <w:right w:val="single" w:sz="8" w:space="0" w:color="00A0B8" w:themeColor="accent1"/>
        </w:tcBorders>
      </w:tcPr>
    </w:tblStylePr>
  </w:style>
  <w:style w:type="paragraph" w:styleId="BodyText">
    <w:name w:val="Body Text"/>
    <w:basedOn w:val="Normal"/>
    <w:link w:val="BodyTextChar"/>
    <w:uiPriority w:val="99"/>
    <w:semiHidden/>
    <w:rsid w:val="007A1669"/>
    <w:pPr>
      <w:keepLines/>
      <w:suppressAutoHyphens/>
      <w:spacing w:before="0" w:after="120" w:line="240" w:lineRule="auto"/>
    </w:pPr>
    <w:rPr>
      <w:rFonts w:ascii="Calibri" w:eastAsia="Times New Roman" w:hAnsi="Calibri" w:cs="Calibri"/>
      <w:color w:val="auto"/>
      <w:sz w:val="20"/>
      <w:lang w:eastAsia="ar-SA"/>
    </w:rPr>
  </w:style>
  <w:style w:type="character" w:customStyle="1" w:styleId="BodyTextChar">
    <w:name w:val="Body Text Char"/>
    <w:basedOn w:val="DefaultParagraphFont"/>
    <w:link w:val="BodyText"/>
    <w:uiPriority w:val="99"/>
    <w:semiHidden/>
    <w:rsid w:val="007A1669"/>
    <w:rPr>
      <w:rFonts w:ascii="Calibri" w:eastAsia="Times New Roman" w:hAnsi="Calibri" w:cs="Calibri"/>
      <w:color w:val="auto"/>
      <w:lang w:eastAsia="ar-SA"/>
    </w:rPr>
  </w:style>
  <w:style w:type="table" w:customStyle="1" w:styleId="FinancialTable">
    <w:name w:val="Financial Table"/>
    <w:basedOn w:val="TableNormal"/>
    <w:uiPriority w:val="99"/>
    <w:rsid w:val="00676FD4"/>
    <w:pPr>
      <w:spacing w:before="40" w:after="0" w:line="240" w:lineRule="auto"/>
      <w:ind w:left="144" w:right="144"/>
      <w:jc w:val="right"/>
    </w:pPr>
    <w:tblPr>
      <w:tblInd w:w="0" w:type="dxa"/>
      <w:tblBorders>
        <w:insideH w:val="single" w:sz="4" w:space="0" w:color="D9D9D9" w:themeColor="background1" w:themeShade="D9"/>
      </w:tblBorders>
      <w:tblCellMar>
        <w:top w:w="0" w:type="dxa"/>
        <w:left w:w="0" w:type="dxa"/>
        <w:bottom w:w="0" w:type="dxa"/>
        <w:right w:w="0" w:type="dxa"/>
      </w:tblCellMar>
    </w:tblPr>
    <w:tcPr>
      <w:vAlign w:val="center"/>
    </w:tcPr>
    <w:tblStylePr w:type="firstRow">
      <w:pPr>
        <w:wordWrap/>
        <w:jc w:val="right"/>
      </w:pPr>
      <w:rPr>
        <w:rFonts w:asciiTheme="majorHAnsi" w:hAnsiTheme="majorHAnsi"/>
        <w:b w:val="0"/>
        <w:caps/>
        <w:smallCaps w:val="0"/>
        <w:color w:val="00A0B8" w:themeColor="accent1"/>
        <w:sz w:val="22"/>
      </w:rPr>
      <w:tblPr/>
      <w:tcPr>
        <w:vAlign w:val="bottom"/>
      </w:tcPr>
    </w:tblStylePr>
    <w:tblStylePr w:type="firstCol">
      <w:pPr>
        <w:wordWrap/>
        <w:jc w:val="left"/>
      </w:pPr>
      <w:rPr>
        <w:b/>
      </w:rPr>
    </w:tblStylePr>
  </w:style>
  <w:style w:type="paragraph" w:styleId="TOC4">
    <w:name w:val="toc 4"/>
    <w:basedOn w:val="Normal"/>
    <w:next w:val="Normal"/>
    <w:autoRedefine/>
    <w:uiPriority w:val="39"/>
    <w:semiHidden/>
    <w:unhideWhenUsed/>
    <w:rsid w:val="005943DD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73082C"/>
    <w:pPr>
      <w:spacing w:after="0"/>
    </w:pPr>
  </w:style>
  <w:style w:type="character" w:styleId="FollowedHyperlink">
    <w:name w:val="FollowedHyperlink"/>
    <w:basedOn w:val="DefaultParagraphFont"/>
    <w:uiPriority w:val="99"/>
    <w:semiHidden/>
    <w:unhideWhenUsed/>
    <w:rsid w:val="003D57EA"/>
    <w:rPr>
      <w:color w:val="5F7791" w:themeColor="followedHyperlink"/>
      <w:u w:val="single"/>
    </w:rPr>
  </w:style>
  <w:style w:type="paragraph" w:customStyle="1" w:styleId="tabletxt">
    <w:name w:val="tabletxt"/>
    <w:basedOn w:val="Normal"/>
    <w:rsid w:val="00062CDA"/>
    <w:pPr>
      <w:autoSpaceDE w:val="0"/>
      <w:autoSpaceDN w:val="0"/>
      <w:adjustRightInd w:val="0"/>
      <w:spacing w:before="20" w:after="20" w:line="240" w:lineRule="auto"/>
      <w:jc w:val="both"/>
    </w:pPr>
    <w:rPr>
      <w:rFonts w:eastAsia="Times New Roman" w:cs="Arial"/>
      <w:color w:val="auto"/>
      <w:sz w:val="20"/>
      <w:lang w:eastAsia="en-US"/>
    </w:rPr>
  </w:style>
  <w:style w:type="paragraph" w:customStyle="1" w:styleId="Tabletext">
    <w:name w:val="Tabletext"/>
    <w:basedOn w:val="Normal"/>
    <w:rsid w:val="00062CDA"/>
    <w:pPr>
      <w:keepLines/>
      <w:widowControl w:val="0"/>
      <w:spacing w:before="0" w:after="0" w:line="240" w:lineRule="atLeast"/>
    </w:pPr>
    <w:rPr>
      <w:rFonts w:ascii="Arial" w:eastAsia="Times New Roman" w:hAnsi="Arial" w:cs="Times New Roman"/>
      <w:color w:val="auto"/>
      <w:sz w:val="20"/>
      <w:lang w:eastAsia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467AFE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509832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53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22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004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footer" Target="footer1.xml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microsoft.com/office/2007/relationships/stylesWithEffects" Target="stylesWithEffects.xml"/><Relationship Id="rId11" Type="http://schemas.openxmlformats.org/officeDocument/2006/relationships/image" Target="media/image1.jpeg"/><Relationship Id="rId24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image" Target="media/image5.png"/><Relationship Id="rId23" Type="http://schemas.openxmlformats.org/officeDocument/2006/relationships/footer" Target="footer2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numbering" Target="numbering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header" Target="header2.xml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0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Nguy&#234;n\AppData\Roaming\Microsoft\Templates\Student%20report%20with%20cover%20photo.dotx" TargetMode="External"/></Relationships>
</file>

<file path=word/theme/theme1.xml><?xml version="1.0" encoding="utf-8"?>
<a:theme xmlns:a="http://schemas.openxmlformats.org/drawingml/2006/main" name="Student Report">
  <a:themeElements>
    <a:clrScheme name="Report">
      <a:dk1>
        <a:sysClr val="windowText" lastClr="000000"/>
      </a:dk1>
      <a:lt1>
        <a:sysClr val="window" lastClr="FFFFFF"/>
      </a:lt1>
      <a:dk2>
        <a:srgbClr val="4E5B6F"/>
      </a:dk2>
      <a:lt2>
        <a:srgbClr val="D6ECFF"/>
      </a:lt2>
      <a:accent1>
        <a:srgbClr val="00A0B8"/>
      </a:accent1>
      <a:accent2>
        <a:srgbClr val="EA157A"/>
      </a:accent2>
      <a:accent3>
        <a:srgbClr val="FEB80A"/>
      </a:accent3>
      <a:accent4>
        <a:srgbClr val="00ADDC"/>
      </a:accent4>
      <a:accent5>
        <a:srgbClr val="738AC8"/>
      </a:accent5>
      <a:accent6>
        <a:srgbClr val="1AB39F"/>
      </a:accent6>
      <a:hlink>
        <a:srgbClr val="EB8803"/>
      </a:hlink>
      <a:folHlink>
        <a:srgbClr val="5F7791"/>
      </a:folHlink>
    </a:clrScheme>
    <a:fontScheme name="Paper">
      <a:maj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onstantia"/>
        <a:ea typeface=""/>
        <a:cs typeface=""/>
        <a:font script="Jpan" typeface="HG明朝E"/>
        <a:font script="Hang" typeface="궁서"/>
        <a:font script="Hans" typeface="华文新魏"/>
        <a:font script="Hant" typeface="標楷體"/>
        <a:font script="Arab" typeface="Times New Roman"/>
        <a:font script="Hebr" typeface="Times New Roman"/>
        <a:font script="Thai" typeface="Browalli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overPageProperties xmlns="http://schemas.microsoft.com/office/2006/coverPageProps">
  <PublishDate>2016-11-16T00:00:00</PublishDate>
  <Abstract/>
  <CompanyAddress/>
  <CompanyPhone/>
  <CompanyFax/>
  <CompanyEmail/>
</CoverPage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9A2E4E7-F428-410C-9577-E14748C19ADE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6501DC80-729A-46EB-98C8-7DD38C1FFE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Student report with cover photo.dotx</Template>
  <TotalTime>157</TotalTime>
  <Pages>89</Pages>
  <Words>7842</Words>
  <Characters>44701</Characters>
  <Application>Microsoft Office Word</Application>
  <DocSecurity>0</DocSecurity>
  <Lines>372</Lines>
  <Paragraphs>104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52439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Quality Human Resource MANAGEMENT</dc:subject>
  <dc:creator>BSS - Team</dc:creator>
  <cp:keywords>Capstone Project</cp:keywords>
  <cp:lastModifiedBy>LAPTOP24H</cp:lastModifiedBy>
  <cp:revision>39</cp:revision>
  <dcterms:created xsi:type="dcterms:W3CDTF">2016-11-16T02:03:00Z</dcterms:created>
  <dcterms:modified xsi:type="dcterms:W3CDTF">2016-12-21T04:15:00Z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TC028350589991</vt:lpwstr>
  </property>
</Properties>
</file>